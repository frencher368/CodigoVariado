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3C" w:rsidRDefault="001767E8">
      <w:pPr>
        <w:pStyle w:val="Foto"/>
      </w:pPr>
      <w:r>
        <w:rPr>
          <w:noProof/>
        </w:rPr>
        <w:drawing>
          <wp:inline distT="0" distB="0" distL="0" distR="0">
            <wp:extent cx="5507990" cy="37953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795395"/>
                    </a:xfrm>
                    <a:prstGeom prst="rect">
                      <a:avLst/>
                    </a:prstGeom>
                    <a:noFill/>
                    <a:ln>
                      <a:noFill/>
                    </a:ln>
                  </pic:spPr>
                </pic:pic>
              </a:graphicData>
            </a:graphic>
          </wp:inline>
        </w:drawing>
      </w:r>
    </w:p>
    <w:p w:rsidR="001638F6" w:rsidRDefault="001767E8" w:rsidP="00D5413C">
      <w:pPr>
        <w:pStyle w:val="Ttulo"/>
      </w:pPr>
      <w:r>
        <w:t>Pruebas de escritorio de algoritmos de búsqueda</w:t>
      </w:r>
    </w:p>
    <w:p w:rsidR="001638F6" w:rsidRDefault="001767E8" w:rsidP="00D5413C">
      <w:pPr>
        <w:pStyle w:val="Subttulo"/>
      </w:pPr>
      <w:r>
        <w:t>Alejandro erazo mejia</w:t>
      </w:r>
    </w:p>
    <w:p w:rsidR="001767E8" w:rsidRDefault="001767E8" w:rsidP="00D5413C">
      <w:pPr>
        <w:pStyle w:val="Subttulo"/>
      </w:pPr>
      <w:r>
        <w:t>Karen andrea navas</w:t>
      </w:r>
    </w:p>
    <w:p w:rsidR="001767E8" w:rsidRDefault="001767E8" w:rsidP="00D5413C">
      <w:pPr>
        <w:pStyle w:val="Subttulo"/>
      </w:pPr>
      <w:r>
        <w:t>jonathan imbaqui</w:t>
      </w:r>
    </w:p>
    <w:p w:rsidR="001767E8" w:rsidRPr="00D5413C" w:rsidRDefault="001767E8" w:rsidP="00D5413C">
      <w:pPr>
        <w:pStyle w:val="Subttulo"/>
      </w:pPr>
      <w:r>
        <w:t>esteban ortiz</w:t>
      </w:r>
    </w:p>
    <w:p w:rsidR="003422FF" w:rsidRDefault="001767E8" w:rsidP="003422FF">
      <w:pPr>
        <w:pStyle w:val="Informacindecontacto"/>
      </w:pPr>
      <w:r>
        <w:t>Universidad Santiago de Cali</w:t>
      </w:r>
      <w:r w:rsidR="00D5413C">
        <w:rPr>
          <w:lang w:bidi="es-ES"/>
        </w:rPr>
        <w:t xml:space="preserve"> | </w:t>
      </w:r>
      <w:r>
        <w:t>Análisis de algoritmos</w:t>
      </w:r>
      <w:r w:rsidR="00D5413C">
        <w:rPr>
          <w:lang w:bidi="es-ES"/>
        </w:rPr>
        <w:t xml:space="preserve"> | </w:t>
      </w:r>
      <w:r>
        <w:t>19 de octubre del 2019</w:t>
      </w:r>
      <w:r w:rsidR="003422FF">
        <w:rPr>
          <w:lang w:bidi="es-ES"/>
        </w:rPr>
        <w:br w:type="page"/>
      </w:r>
    </w:p>
    <w:p w:rsidR="001638F6" w:rsidRDefault="002211D1">
      <w:pPr>
        <w:pStyle w:val="Ttulo1"/>
      </w:pPr>
      <w:r>
        <w:lastRenderedPageBreak/>
        <w:t>Pruebas de escritorio de algoritmos de búsqueda</w:t>
      </w:r>
    </w:p>
    <w:p w:rsidR="001B4720" w:rsidRDefault="001B4720" w:rsidP="00825887">
      <w:pPr>
        <w:jc w:val="both"/>
      </w:pPr>
      <w:r>
        <w:t>Vamos a emplear el primer párrafo del libro “Pulgarcito, Hermanos Grim” para desarrollar las pruebas de escritorio de las técnicas y algoritmos:</w:t>
      </w:r>
    </w:p>
    <w:p w:rsidR="001B4720" w:rsidRDefault="001B4720" w:rsidP="001B4720">
      <w:pPr>
        <w:pStyle w:val="Prrafodelista"/>
        <w:numPr>
          <w:ilvl w:val="0"/>
          <w:numId w:val="21"/>
        </w:numPr>
      </w:pPr>
      <w:r>
        <w:t>Tablas de hashing</w:t>
      </w:r>
      <w:r w:rsidR="00CE5D4A">
        <w:t>.</w:t>
      </w:r>
    </w:p>
    <w:p w:rsidR="001B4720" w:rsidRDefault="001B4720" w:rsidP="001B4720">
      <w:pPr>
        <w:pStyle w:val="Prrafodelista"/>
        <w:numPr>
          <w:ilvl w:val="0"/>
          <w:numId w:val="21"/>
        </w:numPr>
      </w:pPr>
      <w:r>
        <w:t>Técnicas para hallar el camino más corto en un grafo</w:t>
      </w:r>
      <w:r w:rsidR="00CE5D4A">
        <w:t>.</w:t>
      </w:r>
    </w:p>
    <w:p w:rsidR="001B4720" w:rsidRDefault="001B4720" w:rsidP="001B4720">
      <w:pPr>
        <w:pStyle w:val="Prrafodelista"/>
        <w:numPr>
          <w:ilvl w:val="1"/>
          <w:numId w:val="22"/>
        </w:numPr>
      </w:pPr>
      <w:r>
        <w:t>Dijsktra</w:t>
      </w:r>
      <w:r w:rsidR="00CE5D4A">
        <w:t>.</w:t>
      </w:r>
    </w:p>
    <w:p w:rsidR="001B4720" w:rsidRPr="00514122" w:rsidRDefault="001B4720" w:rsidP="001B4720">
      <w:pPr>
        <w:pStyle w:val="Prrafodelista"/>
        <w:numPr>
          <w:ilvl w:val="1"/>
          <w:numId w:val="22"/>
        </w:numPr>
      </w:pPr>
      <w:r>
        <w:t>Floyd y Warshall</w:t>
      </w:r>
      <w:r w:rsidR="00CE5D4A">
        <w:t>.</w:t>
      </w:r>
    </w:p>
    <w:p w:rsidR="001B4720" w:rsidRDefault="001B4720" w:rsidP="001B4720">
      <w:pPr>
        <w:pStyle w:val="Prrafodelista"/>
        <w:numPr>
          <w:ilvl w:val="0"/>
          <w:numId w:val="21"/>
        </w:numPr>
      </w:pPr>
      <w:bookmarkStart w:id="0" w:name="_Hlk21265360"/>
      <w:r>
        <w:t>Knuth Morris Pratt</w:t>
      </w:r>
      <w:r w:rsidR="00CE5D4A">
        <w:t>.</w:t>
      </w:r>
    </w:p>
    <w:bookmarkEnd w:id="0"/>
    <w:p w:rsidR="001B4720" w:rsidRDefault="001B4720" w:rsidP="001B4720">
      <w:pPr>
        <w:pStyle w:val="Prrafodelista"/>
        <w:numPr>
          <w:ilvl w:val="0"/>
          <w:numId w:val="21"/>
        </w:numPr>
      </w:pPr>
      <w:r>
        <w:t>Boyer Mo</w:t>
      </w:r>
      <w:r w:rsidR="0045415D">
        <w:t>o</w:t>
      </w:r>
      <w:r>
        <w:t>re</w:t>
      </w:r>
      <w:r w:rsidR="00CE5D4A">
        <w:t>.</w:t>
      </w:r>
    </w:p>
    <w:p w:rsidR="006F57B9" w:rsidRDefault="001B4720" w:rsidP="006F57B9">
      <w:pPr>
        <w:pStyle w:val="Prrafodelista"/>
        <w:numPr>
          <w:ilvl w:val="0"/>
          <w:numId w:val="21"/>
        </w:numPr>
      </w:pPr>
      <w:r>
        <w:t>Fuerza bruta</w:t>
      </w:r>
      <w:r w:rsidR="00CE5D4A">
        <w:t>.</w:t>
      </w:r>
    </w:p>
    <w:p w:rsidR="006F57B9" w:rsidRPr="00D5413C" w:rsidRDefault="006F57B9" w:rsidP="006F57B9">
      <w:pPr>
        <w:pStyle w:val="Ttulo2"/>
      </w:pPr>
      <w:r>
        <w:t>Parrafo:</w:t>
      </w:r>
    </w:p>
    <w:p w:rsidR="006F57B9" w:rsidRDefault="005D54F4" w:rsidP="006F57B9">
      <w:pPr>
        <w:jc w:val="both"/>
      </w:pPr>
      <w:r>
        <w:t>Érase</w:t>
      </w:r>
      <w:r w:rsidR="006F57B9">
        <w:t xml:space="preserve"> una vez un pobre campesino. Una noche se encontraba sentado, atizando el fuego, mientras su esposa hilaba sentada junto a </w:t>
      </w:r>
      <w:r w:rsidR="002D41E2">
        <w:t>él</w:t>
      </w:r>
      <w:r w:rsidR="006F57B9">
        <w:t>. Ambos se lamentaban de hallarse en un hogar sin niños.</w:t>
      </w:r>
    </w:p>
    <w:p w:rsidR="001B4720" w:rsidRDefault="001B4720" w:rsidP="001B4720">
      <w:pPr>
        <w:pStyle w:val="Ttulo1"/>
      </w:pPr>
      <w:r>
        <w:t>Tablas de hashing</w:t>
      </w:r>
    </w:p>
    <w:p w:rsidR="001B4720" w:rsidRDefault="00565F1E" w:rsidP="00825887">
      <w:pPr>
        <w:jc w:val="both"/>
      </w:pPr>
      <w:r>
        <w:t xml:space="preserve">Para emplear el algoritmo de tablas de </w:t>
      </w:r>
      <w:r w:rsidR="00123857">
        <w:t>hashing</w:t>
      </w:r>
      <w:r>
        <w:t xml:space="preserve"> vamos a usar 10 palabras del </w:t>
      </w:r>
      <w:r w:rsidR="0027571E">
        <w:t>párrafo</w:t>
      </w:r>
      <w:r w:rsidR="00825887">
        <w:t>, sacando de cada palabra una llave</w:t>
      </w:r>
      <w:r w:rsidR="007464DD">
        <w:t xml:space="preserve"> la cual dará la posición en el arreglo </w:t>
      </w:r>
      <w:r w:rsidR="00825887">
        <w:t>que será almacenada</w:t>
      </w:r>
      <w:r w:rsidR="007464DD">
        <w:t xml:space="preserve"> la palabra</w:t>
      </w:r>
      <w:r w:rsidR="00825887">
        <w:t>, las llaves que presenten colisiones serán almacenadas en otra tabla</w:t>
      </w:r>
      <w:r w:rsidR="002D41E2">
        <w:t>.</w:t>
      </w:r>
    </w:p>
    <w:p w:rsidR="00E138C1" w:rsidRDefault="00E138C1" w:rsidP="00E138C1">
      <w:pPr>
        <w:pStyle w:val="Prrafodelista"/>
        <w:numPr>
          <w:ilvl w:val="0"/>
          <w:numId w:val="29"/>
        </w:numPr>
        <w:jc w:val="both"/>
      </w:pPr>
      <w:r>
        <w:t>Erase</w:t>
      </w:r>
    </w:p>
    <w:p w:rsidR="00E138C1" w:rsidRDefault="00E138C1" w:rsidP="00E138C1">
      <w:pPr>
        <w:pStyle w:val="Prrafodelista"/>
        <w:numPr>
          <w:ilvl w:val="0"/>
          <w:numId w:val="29"/>
        </w:numPr>
        <w:jc w:val="both"/>
      </w:pPr>
      <w:r>
        <w:t>Pobre</w:t>
      </w:r>
    </w:p>
    <w:p w:rsidR="00E138C1" w:rsidRDefault="00E138C1" w:rsidP="00E138C1">
      <w:pPr>
        <w:pStyle w:val="Prrafodelista"/>
        <w:numPr>
          <w:ilvl w:val="0"/>
          <w:numId w:val="29"/>
        </w:numPr>
        <w:jc w:val="both"/>
      </w:pPr>
      <w:r>
        <w:t>Campesino</w:t>
      </w:r>
    </w:p>
    <w:p w:rsidR="00E138C1" w:rsidRDefault="00E138C1" w:rsidP="00E138C1">
      <w:pPr>
        <w:pStyle w:val="Prrafodelista"/>
        <w:numPr>
          <w:ilvl w:val="0"/>
          <w:numId w:val="29"/>
        </w:numPr>
        <w:jc w:val="both"/>
      </w:pPr>
      <w:r>
        <w:t>Noche</w:t>
      </w:r>
    </w:p>
    <w:p w:rsidR="00E138C1" w:rsidRDefault="00E138C1" w:rsidP="00E138C1">
      <w:pPr>
        <w:pStyle w:val="Prrafodelista"/>
        <w:numPr>
          <w:ilvl w:val="0"/>
          <w:numId w:val="29"/>
        </w:numPr>
        <w:jc w:val="both"/>
      </w:pPr>
      <w:r>
        <w:t>Encontraba</w:t>
      </w:r>
    </w:p>
    <w:p w:rsidR="00E138C1" w:rsidRDefault="00E138C1" w:rsidP="00E138C1">
      <w:pPr>
        <w:pStyle w:val="Prrafodelista"/>
        <w:numPr>
          <w:ilvl w:val="0"/>
          <w:numId w:val="29"/>
        </w:numPr>
        <w:jc w:val="both"/>
      </w:pPr>
      <w:r>
        <w:t>Sentado</w:t>
      </w:r>
    </w:p>
    <w:p w:rsidR="00E138C1" w:rsidRDefault="00E138C1" w:rsidP="00E138C1">
      <w:pPr>
        <w:pStyle w:val="Prrafodelista"/>
        <w:numPr>
          <w:ilvl w:val="0"/>
          <w:numId w:val="29"/>
        </w:numPr>
        <w:jc w:val="both"/>
      </w:pPr>
      <w:r>
        <w:t>Atizando</w:t>
      </w:r>
    </w:p>
    <w:p w:rsidR="00E138C1" w:rsidRDefault="00E138C1" w:rsidP="00E138C1">
      <w:pPr>
        <w:pStyle w:val="Prrafodelista"/>
        <w:numPr>
          <w:ilvl w:val="0"/>
          <w:numId w:val="29"/>
        </w:numPr>
        <w:jc w:val="both"/>
      </w:pPr>
      <w:r>
        <w:t>Fuego</w:t>
      </w:r>
    </w:p>
    <w:p w:rsidR="00E138C1" w:rsidRDefault="00E138C1" w:rsidP="00E138C1">
      <w:pPr>
        <w:pStyle w:val="Prrafodelista"/>
        <w:numPr>
          <w:ilvl w:val="0"/>
          <w:numId w:val="29"/>
        </w:numPr>
        <w:jc w:val="both"/>
      </w:pPr>
      <w:r>
        <w:t>Mientras</w:t>
      </w:r>
    </w:p>
    <w:p w:rsidR="00E138C1" w:rsidRDefault="00E138C1" w:rsidP="00E138C1">
      <w:pPr>
        <w:pStyle w:val="Prrafodelista"/>
        <w:numPr>
          <w:ilvl w:val="0"/>
          <w:numId w:val="29"/>
        </w:numPr>
        <w:jc w:val="both"/>
      </w:pPr>
      <w:r>
        <w:t>Esposa</w:t>
      </w:r>
    </w:p>
    <w:p w:rsidR="00785CD2" w:rsidRDefault="00785CD2" w:rsidP="00CE26CB">
      <w:pPr>
        <w:jc w:val="both"/>
      </w:pPr>
      <w:r>
        <w:t xml:space="preserve">El algoritmo coge palabra por palabra y la convierte en número por medio del código ASCII el cual tiene establecido un número para cada letra o carácter, esto se hace para sacar una llave por medio de una operación matemática, en este caso se saca el residuo de cada </w:t>
      </w:r>
      <w:r w:rsidR="009C1410">
        <w:t>número</w:t>
      </w:r>
      <w:r>
        <w:t xml:space="preserve"> y se toma como llave (numero%23), posterior a ello se guarda cada palabra en el lugar del arreglo que la llave indique. Para evitar las colisiones de llaves, se guarda la palabra que tenga una llave similar en </w:t>
      </w:r>
      <w:r w:rsidR="00FB47EC">
        <w:t>un segundo arreglo y si existe una tercera o más colisiones se guarda la palabra en el segundo arreglo en la siguiente posición al de la colisión</w:t>
      </w:r>
      <w:r>
        <w:t>.</w:t>
      </w:r>
    </w:p>
    <w:p w:rsidR="00785CD2" w:rsidRDefault="002A25B1" w:rsidP="002A25B1">
      <w:pPr>
        <w:pStyle w:val="Prrafodelista"/>
        <w:numPr>
          <w:ilvl w:val="0"/>
          <w:numId w:val="32"/>
        </w:numPr>
        <w:jc w:val="both"/>
        <w:rPr>
          <w:rFonts w:ascii="Arial" w:hAnsi="Arial" w:cs="Arial"/>
        </w:rPr>
      </w:pPr>
      <w:r>
        <w:rPr>
          <w:rFonts w:ascii="Arial" w:hAnsi="Arial" w:cs="Arial"/>
        </w:rPr>
        <w:t>Erase</w:t>
      </w:r>
    </w:p>
    <w:p w:rsidR="002A25B1" w:rsidRDefault="002A25B1" w:rsidP="002A25B1">
      <w:pPr>
        <w:pStyle w:val="Prrafodelista"/>
        <w:numPr>
          <w:ilvl w:val="0"/>
          <w:numId w:val="32"/>
        </w:numPr>
        <w:jc w:val="both"/>
        <w:rPr>
          <w:rFonts w:ascii="Arial" w:hAnsi="Arial" w:cs="Arial"/>
        </w:rPr>
      </w:pPr>
      <w:r>
        <w:rPr>
          <w:rFonts w:ascii="Arial" w:hAnsi="Arial" w:cs="Arial"/>
        </w:rPr>
        <w:t>6</w:t>
      </w:r>
      <w:r w:rsidRPr="002A25B1">
        <w:rPr>
          <w:rFonts w:ascii="Arial" w:hAnsi="Arial" w:cs="Arial"/>
        </w:rPr>
        <w:t>911497115101</w:t>
      </w:r>
    </w:p>
    <w:p w:rsidR="00302560" w:rsidRDefault="00302560" w:rsidP="00302560">
      <w:pPr>
        <w:pStyle w:val="Prrafodelista"/>
        <w:numPr>
          <w:ilvl w:val="0"/>
          <w:numId w:val="32"/>
        </w:numPr>
        <w:jc w:val="both"/>
        <w:rPr>
          <w:rFonts w:ascii="Arial" w:hAnsi="Arial" w:cs="Arial"/>
          <w:sz w:val="20"/>
          <w:szCs w:val="20"/>
        </w:rPr>
      </w:pPr>
      <w:r>
        <w:rPr>
          <w:rFonts w:ascii="Arial" w:hAnsi="Arial" w:cs="Arial"/>
          <w:sz w:val="20"/>
          <w:szCs w:val="20"/>
        </w:rPr>
        <w:t>13</w:t>
      </w:r>
    </w:p>
    <w:p w:rsidR="002A25B1" w:rsidRDefault="00DD282E" w:rsidP="002A25B1">
      <w:pPr>
        <w:pStyle w:val="Prrafodelista"/>
        <w:numPr>
          <w:ilvl w:val="0"/>
          <w:numId w:val="32"/>
        </w:numPr>
        <w:jc w:val="both"/>
        <w:rPr>
          <w:rFonts w:ascii="Arial" w:hAnsi="Arial" w:cs="Arial"/>
        </w:rPr>
      </w:pPr>
      <w:r>
        <w:rPr>
          <w:rFonts w:ascii="Arial" w:hAnsi="Arial" w:cs="Arial"/>
        </w:rPr>
        <w:t>Condición: La palabra no existe en el primer arreglo según la posición asignada, se guarda en el primer arreglo.</w:t>
      </w:r>
    </w:p>
    <w:p w:rsidR="00FB47EC" w:rsidRPr="00FB47EC" w:rsidRDefault="00FB47EC" w:rsidP="00FB47EC">
      <w:pPr>
        <w:jc w:val="both"/>
        <w:rPr>
          <w:rFonts w:ascii="Arial" w:hAnsi="Arial" w:cs="Arial"/>
        </w:rPr>
      </w:pPr>
      <w:r>
        <w:rPr>
          <w:noProof/>
        </w:rPr>
        <w:lastRenderedPageBreak/>
        <w:drawing>
          <wp:inline distT="0" distB="0" distL="0" distR="0" wp14:anchorId="5B848B35" wp14:editId="2D9A8F58">
            <wp:extent cx="5507990" cy="6807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7990" cy="680720"/>
                    </a:xfrm>
                    <a:prstGeom prst="rect">
                      <a:avLst/>
                    </a:prstGeom>
                  </pic:spPr>
                </pic:pic>
              </a:graphicData>
            </a:graphic>
          </wp:inline>
        </w:drawing>
      </w:r>
    </w:p>
    <w:p w:rsidR="00302560" w:rsidRDefault="00400ED4" w:rsidP="00400ED4">
      <w:pPr>
        <w:pStyle w:val="Prrafodelista"/>
        <w:numPr>
          <w:ilvl w:val="0"/>
          <w:numId w:val="33"/>
        </w:numPr>
        <w:jc w:val="both"/>
        <w:rPr>
          <w:rFonts w:ascii="Arial" w:hAnsi="Arial" w:cs="Arial"/>
        </w:rPr>
      </w:pPr>
      <w:r>
        <w:rPr>
          <w:rFonts w:ascii="Arial" w:hAnsi="Arial" w:cs="Arial"/>
        </w:rPr>
        <w:t>Pobre</w:t>
      </w:r>
    </w:p>
    <w:p w:rsidR="00400ED4" w:rsidRPr="002A25B1" w:rsidRDefault="00400ED4" w:rsidP="00400ED4">
      <w:pPr>
        <w:pStyle w:val="Prrafodelista"/>
        <w:numPr>
          <w:ilvl w:val="0"/>
          <w:numId w:val="33"/>
        </w:numPr>
        <w:jc w:val="both"/>
        <w:rPr>
          <w:rFonts w:ascii="Arial" w:hAnsi="Arial" w:cs="Arial"/>
          <w:sz w:val="20"/>
          <w:szCs w:val="20"/>
        </w:rPr>
      </w:pPr>
      <w:r w:rsidRPr="007464DD">
        <w:rPr>
          <w:rFonts w:ascii="Arial" w:hAnsi="Arial" w:cs="Arial"/>
          <w:sz w:val="20"/>
          <w:szCs w:val="20"/>
        </w:rPr>
        <w:t>8011198114101</w:t>
      </w:r>
    </w:p>
    <w:p w:rsidR="00400ED4" w:rsidRDefault="00400ED4" w:rsidP="00400ED4">
      <w:pPr>
        <w:pStyle w:val="Prrafodelista"/>
        <w:numPr>
          <w:ilvl w:val="0"/>
          <w:numId w:val="33"/>
        </w:numPr>
        <w:jc w:val="both"/>
        <w:rPr>
          <w:rFonts w:ascii="Arial" w:hAnsi="Arial" w:cs="Arial"/>
          <w:sz w:val="20"/>
          <w:szCs w:val="20"/>
        </w:rPr>
      </w:pPr>
      <w:r>
        <w:rPr>
          <w:rFonts w:ascii="Arial" w:hAnsi="Arial" w:cs="Arial"/>
          <w:sz w:val="20"/>
          <w:szCs w:val="20"/>
        </w:rPr>
        <w:t>21</w:t>
      </w:r>
    </w:p>
    <w:p w:rsidR="00400ED4" w:rsidRPr="00400ED4" w:rsidRDefault="00DD282E" w:rsidP="00400ED4">
      <w:pPr>
        <w:pStyle w:val="Prrafodelista"/>
        <w:numPr>
          <w:ilvl w:val="0"/>
          <w:numId w:val="33"/>
        </w:numPr>
        <w:jc w:val="both"/>
        <w:rPr>
          <w:rFonts w:ascii="Arial" w:hAnsi="Arial" w:cs="Arial"/>
        </w:rPr>
      </w:pPr>
      <w:r>
        <w:rPr>
          <w:rFonts w:ascii="Arial" w:hAnsi="Arial" w:cs="Arial"/>
        </w:rPr>
        <w:t>Condición: La palabra no existe en el primer arreglo según la posición asignada, se guarda en el primer arreglo.</w:t>
      </w:r>
    </w:p>
    <w:p w:rsidR="002A25B1" w:rsidRDefault="00DD282E" w:rsidP="002A25B1">
      <w:pPr>
        <w:jc w:val="both"/>
      </w:pPr>
      <w:r>
        <w:rPr>
          <w:noProof/>
        </w:rPr>
        <w:drawing>
          <wp:inline distT="0" distB="0" distL="0" distR="0" wp14:anchorId="572D96EF" wp14:editId="75C2501A">
            <wp:extent cx="5507990" cy="6870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7990" cy="687070"/>
                    </a:xfrm>
                    <a:prstGeom prst="rect">
                      <a:avLst/>
                    </a:prstGeom>
                  </pic:spPr>
                </pic:pic>
              </a:graphicData>
            </a:graphic>
          </wp:inline>
        </w:drawing>
      </w:r>
    </w:p>
    <w:p w:rsidR="00AE3FB5" w:rsidRDefault="00AE3FB5" w:rsidP="00AE3FB5">
      <w:pPr>
        <w:pStyle w:val="Prrafodelista"/>
        <w:numPr>
          <w:ilvl w:val="0"/>
          <w:numId w:val="34"/>
        </w:numPr>
        <w:jc w:val="both"/>
        <w:rPr>
          <w:rFonts w:ascii="Arial" w:hAnsi="Arial" w:cs="Arial"/>
        </w:rPr>
      </w:pPr>
      <w:r>
        <w:rPr>
          <w:rFonts w:ascii="Arial" w:hAnsi="Arial" w:cs="Arial"/>
        </w:rPr>
        <w:t>Campesino</w:t>
      </w:r>
    </w:p>
    <w:p w:rsidR="00AE3FB5" w:rsidRDefault="00AE3FB5" w:rsidP="00AE3FB5">
      <w:pPr>
        <w:pStyle w:val="Prrafodelista"/>
        <w:numPr>
          <w:ilvl w:val="0"/>
          <w:numId w:val="34"/>
        </w:numPr>
        <w:jc w:val="both"/>
        <w:rPr>
          <w:rFonts w:ascii="Arial" w:hAnsi="Arial" w:cs="Arial"/>
          <w:sz w:val="20"/>
          <w:szCs w:val="20"/>
        </w:rPr>
      </w:pPr>
      <w:r w:rsidRPr="00B91C5F">
        <w:rPr>
          <w:rFonts w:ascii="Arial" w:hAnsi="Arial" w:cs="Arial"/>
          <w:sz w:val="20"/>
          <w:szCs w:val="20"/>
        </w:rPr>
        <w:t>6797109112101115105110111</w:t>
      </w:r>
    </w:p>
    <w:p w:rsidR="00AE3FB5" w:rsidRDefault="00AE3FB5" w:rsidP="00AE3FB5">
      <w:pPr>
        <w:pStyle w:val="Prrafodelista"/>
        <w:numPr>
          <w:ilvl w:val="0"/>
          <w:numId w:val="34"/>
        </w:numPr>
        <w:jc w:val="both"/>
        <w:rPr>
          <w:rFonts w:ascii="Arial" w:hAnsi="Arial" w:cs="Arial"/>
          <w:sz w:val="20"/>
          <w:szCs w:val="20"/>
        </w:rPr>
      </w:pPr>
      <w:r>
        <w:rPr>
          <w:rFonts w:ascii="Arial" w:hAnsi="Arial" w:cs="Arial"/>
          <w:sz w:val="20"/>
          <w:szCs w:val="20"/>
        </w:rPr>
        <w:t>7</w:t>
      </w:r>
    </w:p>
    <w:p w:rsidR="00AE3FB5" w:rsidRDefault="00AE3FB5" w:rsidP="00AE3FB5">
      <w:pPr>
        <w:pStyle w:val="Prrafodelista"/>
        <w:numPr>
          <w:ilvl w:val="0"/>
          <w:numId w:val="34"/>
        </w:numPr>
        <w:jc w:val="both"/>
        <w:rPr>
          <w:rFonts w:ascii="Arial" w:hAnsi="Arial" w:cs="Arial"/>
        </w:rPr>
      </w:pPr>
      <w:r>
        <w:rPr>
          <w:rFonts w:ascii="Arial" w:hAnsi="Arial" w:cs="Arial"/>
        </w:rPr>
        <w:t>Condición: La palabra no existe en el primer arreglo según la posición asignada, se guarda en el primer arreglo.</w:t>
      </w:r>
    </w:p>
    <w:p w:rsidR="00AE3FB5" w:rsidRDefault="00AE3FB5" w:rsidP="00AE3FB5">
      <w:pPr>
        <w:jc w:val="both"/>
        <w:rPr>
          <w:rFonts w:ascii="Arial" w:hAnsi="Arial" w:cs="Arial"/>
        </w:rPr>
      </w:pPr>
      <w:r>
        <w:rPr>
          <w:noProof/>
        </w:rPr>
        <w:drawing>
          <wp:inline distT="0" distB="0" distL="0" distR="0" wp14:anchorId="66C52491" wp14:editId="3968BB78">
            <wp:extent cx="5507990" cy="686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7990" cy="686435"/>
                    </a:xfrm>
                    <a:prstGeom prst="rect">
                      <a:avLst/>
                    </a:prstGeom>
                  </pic:spPr>
                </pic:pic>
              </a:graphicData>
            </a:graphic>
          </wp:inline>
        </w:drawing>
      </w:r>
    </w:p>
    <w:p w:rsidR="00AE3FB5" w:rsidRDefault="00AE3FB5" w:rsidP="00AE3FB5">
      <w:pPr>
        <w:pStyle w:val="Prrafodelista"/>
        <w:numPr>
          <w:ilvl w:val="0"/>
          <w:numId w:val="35"/>
        </w:numPr>
        <w:jc w:val="both"/>
        <w:rPr>
          <w:rFonts w:ascii="Arial" w:hAnsi="Arial" w:cs="Arial"/>
        </w:rPr>
      </w:pPr>
      <w:r>
        <w:rPr>
          <w:rFonts w:ascii="Arial" w:hAnsi="Arial" w:cs="Arial"/>
        </w:rPr>
        <w:t>Noche</w:t>
      </w:r>
    </w:p>
    <w:p w:rsidR="00AE3FB5" w:rsidRDefault="00AE3FB5" w:rsidP="00AE3FB5">
      <w:pPr>
        <w:pStyle w:val="Prrafodelista"/>
        <w:numPr>
          <w:ilvl w:val="0"/>
          <w:numId w:val="35"/>
        </w:numPr>
        <w:jc w:val="both"/>
        <w:rPr>
          <w:rFonts w:ascii="Arial" w:hAnsi="Arial" w:cs="Arial"/>
          <w:sz w:val="20"/>
          <w:szCs w:val="20"/>
        </w:rPr>
      </w:pPr>
      <w:r w:rsidRPr="00B91C5F">
        <w:rPr>
          <w:rFonts w:ascii="Arial" w:hAnsi="Arial" w:cs="Arial"/>
          <w:sz w:val="20"/>
          <w:szCs w:val="20"/>
        </w:rPr>
        <w:t>7811199104101</w:t>
      </w:r>
    </w:p>
    <w:p w:rsidR="00AE3FB5" w:rsidRDefault="00AE3FB5" w:rsidP="00AE3FB5">
      <w:pPr>
        <w:pStyle w:val="Prrafodelista"/>
        <w:numPr>
          <w:ilvl w:val="0"/>
          <w:numId w:val="35"/>
        </w:numPr>
        <w:jc w:val="both"/>
        <w:rPr>
          <w:rFonts w:ascii="Arial" w:hAnsi="Arial" w:cs="Arial"/>
          <w:sz w:val="20"/>
          <w:szCs w:val="20"/>
        </w:rPr>
      </w:pPr>
      <w:r>
        <w:rPr>
          <w:rFonts w:ascii="Arial" w:hAnsi="Arial" w:cs="Arial"/>
          <w:sz w:val="20"/>
          <w:szCs w:val="20"/>
        </w:rPr>
        <w:t>10</w:t>
      </w:r>
    </w:p>
    <w:p w:rsidR="00AE3FB5" w:rsidRDefault="00AE3FB5" w:rsidP="00AE3FB5">
      <w:pPr>
        <w:pStyle w:val="Prrafodelista"/>
        <w:numPr>
          <w:ilvl w:val="0"/>
          <w:numId w:val="35"/>
        </w:numPr>
        <w:jc w:val="both"/>
        <w:rPr>
          <w:rFonts w:ascii="Arial" w:hAnsi="Arial" w:cs="Arial"/>
        </w:rPr>
      </w:pPr>
      <w:r>
        <w:rPr>
          <w:rFonts w:ascii="Arial" w:hAnsi="Arial" w:cs="Arial"/>
        </w:rPr>
        <w:t>Condición: La palabra no existe en el primer arreglo según la posición asignada, se guarda en el primer arreglo.</w:t>
      </w:r>
    </w:p>
    <w:p w:rsidR="00AE3FB5" w:rsidRPr="00AE3FB5" w:rsidRDefault="00AE3FB5" w:rsidP="00AE3FB5">
      <w:pPr>
        <w:jc w:val="both"/>
        <w:rPr>
          <w:rFonts w:ascii="Arial" w:hAnsi="Arial" w:cs="Arial"/>
        </w:rPr>
      </w:pPr>
      <w:r>
        <w:rPr>
          <w:noProof/>
        </w:rPr>
        <w:drawing>
          <wp:inline distT="0" distB="0" distL="0" distR="0" wp14:anchorId="5DEC4584" wp14:editId="7D689FEF">
            <wp:extent cx="5507990" cy="6775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7990" cy="677545"/>
                    </a:xfrm>
                    <a:prstGeom prst="rect">
                      <a:avLst/>
                    </a:prstGeom>
                  </pic:spPr>
                </pic:pic>
              </a:graphicData>
            </a:graphic>
          </wp:inline>
        </w:drawing>
      </w:r>
    </w:p>
    <w:p w:rsidR="00AE3FB5" w:rsidRDefault="00AE3FB5" w:rsidP="00AE3FB5">
      <w:pPr>
        <w:pStyle w:val="Prrafodelista"/>
        <w:numPr>
          <w:ilvl w:val="0"/>
          <w:numId w:val="36"/>
        </w:numPr>
        <w:jc w:val="both"/>
        <w:rPr>
          <w:rFonts w:ascii="Arial" w:hAnsi="Arial" w:cs="Arial"/>
        </w:rPr>
      </w:pPr>
      <w:r>
        <w:rPr>
          <w:rFonts w:ascii="Arial" w:hAnsi="Arial" w:cs="Arial"/>
        </w:rPr>
        <w:t>Encontraba</w:t>
      </w:r>
    </w:p>
    <w:p w:rsidR="00AE3FB5" w:rsidRDefault="00AE3FB5" w:rsidP="00AE3FB5">
      <w:pPr>
        <w:pStyle w:val="Prrafodelista"/>
        <w:numPr>
          <w:ilvl w:val="0"/>
          <w:numId w:val="36"/>
        </w:numPr>
        <w:jc w:val="both"/>
        <w:rPr>
          <w:rFonts w:ascii="Arial" w:hAnsi="Arial" w:cs="Arial"/>
          <w:sz w:val="20"/>
          <w:szCs w:val="20"/>
        </w:rPr>
      </w:pPr>
      <w:r w:rsidRPr="00B91C5F">
        <w:rPr>
          <w:rFonts w:ascii="Arial" w:hAnsi="Arial" w:cs="Arial"/>
          <w:sz w:val="20"/>
          <w:szCs w:val="20"/>
        </w:rPr>
        <w:t>6911099111110116114979897</w:t>
      </w:r>
    </w:p>
    <w:p w:rsidR="00AE3FB5" w:rsidRDefault="00AE3FB5" w:rsidP="00AE3FB5">
      <w:pPr>
        <w:pStyle w:val="Prrafodelista"/>
        <w:numPr>
          <w:ilvl w:val="0"/>
          <w:numId w:val="36"/>
        </w:numPr>
        <w:jc w:val="both"/>
        <w:rPr>
          <w:rFonts w:ascii="Arial" w:hAnsi="Arial" w:cs="Arial"/>
          <w:sz w:val="20"/>
          <w:szCs w:val="20"/>
        </w:rPr>
      </w:pPr>
      <w:r>
        <w:rPr>
          <w:rFonts w:ascii="Arial" w:hAnsi="Arial" w:cs="Arial"/>
          <w:sz w:val="20"/>
          <w:szCs w:val="20"/>
        </w:rPr>
        <w:t>9</w:t>
      </w:r>
    </w:p>
    <w:p w:rsidR="00AE3FB5" w:rsidRDefault="00AE3FB5" w:rsidP="00AE3FB5">
      <w:pPr>
        <w:pStyle w:val="Prrafodelista"/>
        <w:numPr>
          <w:ilvl w:val="0"/>
          <w:numId w:val="36"/>
        </w:numPr>
        <w:jc w:val="both"/>
        <w:rPr>
          <w:rFonts w:ascii="Arial" w:hAnsi="Arial" w:cs="Arial"/>
        </w:rPr>
      </w:pPr>
      <w:r>
        <w:rPr>
          <w:rFonts w:ascii="Arial" w:hAnsi="Arial" w:cs="Arial"/>
        </w:rPr>
        <w:t>Condición: La palabra no existe en el primer arreglo según la posición asignada, se guarda en el primer arreglo.</w:t>
      </w:r>
    </w:p>
    <w:p w:rsidR="00AE3FB5" w:rsidRDefault="00AE3FB5" w:rsidP="00AE3FB5">
      <w:pPr>
        <w:jc w:val="both"/>
        <w:rPr>
          <w:rFonts w:ascii="Arial" w:hAnsi="Arial" w:cs="Arial"/>
        </w:rPr>
      </w:pPr>
      <w:r>
        <w:rPr>
          <w:noProof/>
        </w:rPr>
        <w:drawing>
          <wp:inline distT="0" distB="0" distL="0" distR="0" wp14:anchorId="76EE5A40" wp14:editId="044208C5">
            <wp:extent cx="5507990" cy="6800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990" cy="680085"/>
                    </a:xfrm>
                    <a:prstGeom prst="rect">
                      <a:avLst/>
                    </a:prstGeom>
                  </pic:spPr>
                </pic:pic>
              </a:graphicData>
            </a:graphic>
          </wp:inline>
        </w:drawing>
      </w:r>
    </w:p>
    <w:p w:rsidR="00AE3FB5" w:rsidRDefault="00AE3FB5" w:rsidP="00AE3FB5">
      <w:pPr>
        <w:pStyle w:val="Prrafodelista"/>
        <w:numPr>
          <w:ilvl w:val="0"/>
          <w:numId w:val="37"/>
        </w:numPr>
        <w:jc w:val="both"/>
        <w:rPr>
          <w:rFonts w:ascii="Arial" w:hAnsi="Arial" w:cs="Arial"/>
        </w:rPr>
      </w:pPr>
      <w:r>
        <w:rPr>
          <w:rFonts w:ascii="Arial" w:hAnsi="Arial" w:cs="Arial"/>
        </w:rPr>
        <w:t>Sentado</w:t>
      </w:r>
    </w:p>
    <w:p w:rsidR="00AE3FB5" w:rsidRDefault="00AE3FB5" w:rsidP="00AE3FB5">
      <w:pPr>
        <w:pStyle w:val="Prrafodelista"/>
        <w:numPr>
          <w:ilvl w:val="0"/>
          <w:numId w:val="37"/>
        </w:numPr>
        <w:jc w:val="both"/>
        <w:rPr>
          <w:rFonts w:ascii="Arial" w:hAnsi="Arial" w:cs="Arial"/>
          <w:sz w:val="20"/>
          <w:szCs w:val="20"/>
        </w:rPr>
      </w:pPr>
      <w:r w:rsidRPr="00B91C5F">
        <w:rPr>
          <w:rFonts w:ascii="Arial" w:hAnsi="Arial" w:cs="Arial"/>
          <w:sz w:val="20"/>
          <w:szCs w:val="20"/>
        </w:rPr>
        <w:t>8310111011697100111</w:t>
      </w:r>
    </w:p>
    <w:p w:rsidR="00AE3FB5" w:rsidRDefault="00AE3FB5" w:rsidP="00AE3FB5">
      <w:pPr>
        <w:pStyle w:val="Prrafodelista"/>
        <w:numPr>
          <w:ilvl w:val="0"/>
          <w:numId w:val="37"/>
        </w:numPr>
        <w:jc w:val="both"/>
        <w:rPr>
          <w:rFonts w:ascii="Arial" w:hAnsi="Arial" w:cs="Arial"/>
          <w:sz w:val="20"/>
          <w:szCs w:val="20"/>
        </w:rPr>
      </w:pPr>
      <w:r>
        <w:rPr>
          <w:rFonts w:ascii="Arial" w:hAnsi="Arial" w:cs="Arial"/>
          <w:sz w:val="20"/>
          <w:szCs w:val="20"/>
        </w:rPr>
        <w:t>5</w:t>
      </w:r>
    </w:p>
    <w:p w:rsidR="00AE3FB5" w:rsidRDefault="00AE3FB5" w:rsidP="00AE3FB5">
      <w:pPr>
        <w:pStyle w:val="Prrafodelista"/>
        <w:numPr>
          <w:ilvl w:val="0"/>
          <w:numId w:val="37"/>
        </w:numPr>
        <w:jc w:val="both"/>
        <w:rPr>
          <w:rFonts w:ascii="Arial" w:hAnsi="Arial" w:cs="Arial"/>
        </w:rPr>
      </w:pPr>
      <w:r>
        <w:rPr>
          <w:rFonts w:ascii="Arial" w:hAnsi="Arial" w:cs="Arial"/>
        </w:rPr>
        <w:lastRenderedPageBreak/>
        <w:t>Condición: La palabra no existe en el primer arreglo según la posición asignada, se guarda en el primer arreglo.</w:t>
      </w:r>
    </w:p>
    <w:p w:rsidR="00AE3FB5" w:rsidRDefault="00AE3FB5" w:rsidP="00AE3FB5">
      <w:pPr>
        <w:jc w:val="both"/>
        <w:rPr>
          <w:rFonts w:ascii="Arial" w:hAnsi="Arial" w:cs="Arial"/>
        </w:rPr>
      </w:pPr>
      <w:r>
        <w:rPr>
          <w:noProof/>
        </w:rPr>
        <w:drawing>
          <wp:inline distT="0" distB="0" distL="0" distR="0" wp14:anchorId="08EAD958" wp14:editId="29A2E0E0">
            <wp:extent cx="5507990" cy="6864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7990" cy="686435"/>
                    </a:xfrm>
                    <a:prstGeom prst="rect">
                      <a:avLst/>
                    </a:prstGeom>
                  </pic:spPr>
                </pic:pic>
              </a:graphicData>
            </a:graphic>
          </wp:inline>
        </w:drawing>
      </w:r>
    </w:p>
    <w:p w:rsidR="00AE3FB5" w:rsidRDefault="00AE3FB5" w:rsidP="00AE3FB5">
      <w:pPr>
        <w:pStyle w:val="Prrafodelista"/>
        <w:numPr>
          <w:ilvl w:val="0"/>
          <w:numId w:val="38"/>
        </w:numPr>
        <w:jc w:val="both"/>
        <w:rPr>
          <w:rFonts w:ascii="Arial" w:hAnsi="Arial" w:cs="Arial"/>
        </w:rPr>
      </w:pPr>
      <w:r>
        <w:rPr>
          <w:rFonts w:ascii="Arial" w:hAnsi="Arial" w:cs="Arial"/>
        </w:rPr>
        <w:t>Atizando</w:t>
      </w:r>
    </w:p>
    <w:p w:rsidR="00AE3FB5" w:rsidRDefault="00AE3FB5" w:rsidP="00AE3FB5">
      <w:pPr>
        <w:pStyle w:val="Prrafodelista"/>
        <w:numPr>
          <w:ilvl w:val="0"/>
          <w:numId w:val="38"/>
        </w:numPr>
        <w:jc w:val="both"/>
        <w:rPr>
          <w:rFonts w:ascii="Arial" w:hAnsi="Arial" w:cs="Arial"/>
          <w:sz w:val="20"/>
          <w:szCs w:val="20"/>
        </w:rPr>
      </w:pPr>
      <w:r w:rsidRPr="00B91C5F">
        <w:rPr>
          <w:rFonts w:ascii="Arial" w:hAnsi="Arial" w:cs="Arial"/>
          <w:sz w:val="20"/>
          <w:szCs w:val="20"/>
        </w:rPr>
        <w:t>6511610512297110100111</w:t>
      </w:r>
    </w:p>
    <w:p w:rsidR="00AE3FB5" w:rsidRDefault="00AE3FB5" w:rsidP="00AE3FB5">
      <w:pPr>
        <w:pStyle w:val="Prrafodelista"/>
        <w:numPr>
          <w:ilvl w:val="0"/>
          <w:numId w:val="38"/>
        </w:numPr>
        <w:jc w:val="both"/>
        <w:rPr>
          <w:rFonts w:ascii="Arial" w:hAnsi="Arial" w:cs="Arial"/>
          <w:sz w:val="20"/>
          <w:szCs w:val="20"/>
        </w:rPr>
      </w:pPr>
      <w:r>
        <w:rPr>
          <w:rFonts w:ascii="Arial" w:hAnsi="Arial" w:cs="Arial"/>
          <w:sz w:val="20"/>
          <w:szCs w:val="20"/>
        </w:rPr>
        <w:t>21</w:t>
      </w:r>
    </w:p>
    <w:p w:rsidR="00AE3FB5" w:rsidRDefault="00AE3FB5" w:rsidP="00AE3FB5">
      <w:pPr>
        <w:pStyle w:val="Prrafodelista"/>
        <w:numPr>
          <w:ilvl w:val="0"/>
          <w:numId w:val="38"/>
        </w:numPr>
        <w:jc w:val="both"/>
        <w:rPr>
          <w:rFonts w:ascii="Arial" w:hAnsi="Arial" w:cs="Arial"/>
        </w:rPr>
      </w:pPr>
      <w:r>
        <w:rPr>
          <w:rFonts w:ascii="Arial" w:hAnsi="Arial" w:cs="Arial"/>
        </w:rPr>
        <w:t>Condición: Como ya existe una palabra en</w:t>
      </w:r>
      <w:r w:rsidR="00822A91">
        <w:rPr>
          <w:rFonts w:ascii="Arial" w:hAnsi="Arial" w:cs="Arial"/>
        </w:rPr>
        <w:t xml:space="preserve"> la casilla 21</w:t>
      </w:r>
      <w:r w:rsidR="00CF3A9F">
        <w:rPr>
          <w:rFonts w:ascii="Arial" w:hAnsi="Arial" w:cs="Arial"/>
        </w:rPr>
        <w:t>, se verifica que no exista en el segundo arreglo, como no existe, guarda la palabra</w:t>
      </w:r>
      <w:r w:rsidR="00CE5D4A">
        <w:rPr>
          <w:rFonts w:ascii="Arial" w:hAnsi="Arial" w:cs="Arial"/>
        </w:rPr>
        <w:t>.</w:t>
      </w:r>
    </w:p>
    <w:p w:rsidR="00AE3FB5" w:rsidRDefault="00CF3A9F" w:rsidP="00AE3FB5">
      <w:pPr>
        <w:jc w:val="both"/>
        <w:rPr>
          <w:rFonts w:ascii="Arial" w:hAnsi="Arial" w:cs="Arial"/>
        </w:rPr>
      </w:pPr>
      <w:r>
        <w:rPr>
          <w:noProof/>
        </w:rPr>
        <w:drawing>
          <wp:inline distT="0" distB="0" distL="0" distR="0" wp14:anchorId="63A1EBA6" wp14:editId="2637BCF0">
            <wp:extent cx="5507990" cy="6965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7990" cy="696595"/>
                    </a:xfrm>
                    <a:prstGeom prst="rect">
                      <a:avLst/>
                    </a:prstGeom>
                  </pic:spPr>
                </pic:pic>
              </a:graphicData>
            </a:graphic>
          </wp:inline>
        </w:drawing>
      </w:r>
    </w:p>
    <w:p w:rsidR="00CF3A9F" w:rsidRDefault="00CF3A9F" w:rsidP="00CF3A9F">
      <w:pPr>
        <w:pStyle w:val="Prrafodelista"/>
        <w:numPr>
          <w:ilvl w:val="0"/>
          <w:numId w:val="39"/>
        </w:numPr>
        <w:jc w:val="both"/>
        <w:rPr>
          <w:rFonts w:ascii="Arial" w:hAnsi="Arial" w:cs="Arial"/>
        </w:rPr>
      </w:pPr>
      <w:r>
        <w:rPr>
          <w:rFonts w:ascii="Arial" w:hAnsi="Arial" w:cs="Arial"/>
        </w:rPr>
        <w:t>Fuego</w:t>
      </w:r>
    </w:p>
    <w:p w:rsidR="00CF3A9F" w:rsidRDefault="00CF3A9F" w:rsidP="00CF3A9F">
      <w:pPr>
        <w:pStyle w:val="Prrafodelista"/>
        <w:numPr>
          <w:ilvl w:val="0"/>
          <w:numId w:val="39"/>
        </w:numPr>
        <w:jc w:val="both"/>
        <w:rPr>
          <w:rFonts w:ascii="Arial" w:hAnsi="Arial" w:cs="Arial"/>
          <w:sz w:val="20"/>
          <w:szCs w:val="20"/>
        </w:rPr>
      </w:pPr>
      <w:r w:rsidRPr="00B91C5F">
        <w:rPr>
          <w:rFonts w:ascii="Arial" w:hAnsi="Arial" w:cs="Arial"/>
          <w:sz w:val="20"/>
          <w:szCs w:val="20"/>
        </w:rPr>
        <w:t>70117101103111</w:t>
      </w:r>
    </w:p>
    <w:p w:rsidR="00CF3A9F" w:rsidRDefault="00CF3A9F" w:rsidP="00CF3A9F">
      <w:pPr>
        <w:pStyle w:val="Prrafodelista"/>
        <w:numPr>
          <w:ilvl w:val="0"/>
          <w:numId w:val="39"/>
        </w:numPr>
        <w:jc w:val="both"/>
        <w:rPr>
          <w:rFonts w:ascii="Arial" w:hAnsi="Arial" w:cs="Arial"/>
          <w:sz w:val="20"/>
          <w:szCs w:val="20"/>
        </w:rPr>
      </w:pPr>
      <w:r>
        <w:rPr>
          <w:rFonts w:ascii="Arial" w:hAnsi="Arial" w:cs="Arial"/>
          <w:sz w:val="20"/>
          <w:szCs w:val="20"/>
        </w:rPr>
        <w:t>19</w:t>
      </w:r>
    </w:p>
    <w:p w:rsidR="00CF3A9F" w:rsidRDefault="00CF3A9F" w:rsidP="00CF3A9F">
      <w:pPr>
        <w:pStyle w:val="Prrafodelista"/>
        <w:numPr>
          <w:ilvl w:val="0"/>
          <w:numId w:val="39"/>
        </w:numPr>
        <w:jc w:val="both"/>
        <w:rPr>
          <w:rFonts w:ascii="Arial" w:hAnsi="Arial" w:cs="Arial"/>
        </w:rPr>
      </w:pPr>
      <w:r>
        <w:rPr>
          <w:rFonts w:ascii="Arial" w:hAnsi="Arial" w:cs="Arial"/>
        </w:rPr>
        <w:t>Condición: La palabra no existe en el primer arreglo según la posición asignada, se guarda en el primer arreglo.</w:t>
      </w:r>
    </w:p>
    <w:p w:rsidR="00CF3A9F" w:rsidRPr="00AE3FB5" w:rsidRDefault="00CF3A9F" w:rsidP="00AE3FB5">
      <w:pPr>
        <w:jc w:val="both"/>
        <w:rPr>
          <w:rFonts w:ascii="Arial" w:hAnsi="Arial" w:cs="Arial"/>
        </w:rPr>
      </w:pPr>
      <w:r>
        <w:rPr>
          <w:noProof/>
        </w:rPr>
        <w:drawing>
          <wp:inline distT="0" distB="0" distL="0" distR="0" wp14:anchorId="0A592360" wp14:editId="276CF969">
            <wp:extent cx="5507990" cy="6896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7990" cy="689610"/>
                    </a:xfrm>
                    <a:prstGeom prst="rect">
                      <a:avLst/>
                    </a:prstGeom>
                  </pic:spPr>
                </pic:pic>
              </a:graphicData>
            </a:graphic>
          </wp:inline>
        </w:drawing>
      </w:r>
    </w:p>
    <w:p w:rsidR="00CF3A9F" w:rsidRDefault="00CF3A9F" w:rsidP="00CF3A9F">
      <w:pPr>
        <w:pStyle w:val="Prrafodelista"/>
        <w:numPr>
          <w:ilvl w:val="0"/>
          <w:numId w:val="40"/>
        </w:numPr>
        <w:jc w:val="both"/>
        <w:rPr>
          <w:rFonts w:ascii="Arial" w:hAnsi="Arial" w:cs="Arial"/>
        </w:rPr>
      </w:pPr>
      <w:r>
        <w:rPr>
          <w:rFonts w:ascii="Arial" w:hAnsi="Arial" w:cs="Arial"/>
        </w:rPr>
        <w:t>Mientras</w:t>
      </w:r>
    </w:p>
    <w:p w:rsidR="00CF3A9F" w:rsidRDefault="00CF3A9F" w:rsidP="00CF3A9F">
      <w:pPr>
        <w:pStyle w:val="Prrafodelista"/>
        <w:numPr>
          <w:ilvl w:val="0"/>
          <w:numId w:val="40"/>
        </w:numPr>
        <w:jc w:val="both"/>
        <w:rPr>
          <w:rFonts w:ascii="Arial" w:hAnsi="Arial" w:cs="Arial"/>
          <w:sz w:val="20"/>
          <w:szCs w:val="20"/>
        </w:rPr>
      </w:pPr>
      <w:r w:rsidRPr="00B91C5F">
        <w:rPr>
          <w:rFonts w:ascii="Arial" w:hAnsi="Arial" w:cs="Arial"/>
          <w:sz w:val="20"/>
          <w:szCs w:val="20"/>
        </w:rPr>
        <w:t>7710510111011611497115</w:t>
      </w:r>
    </w:p>
    <w:p w:rsidR="00CF3A9F" w:rsidRDefault="00CF3A9F" w:rsidP="00CF3A9F">
      <w:pPr>
        <w:pStyle w:val="Prrafodelista"/>
        <w:numPr>
          <w:ilvl w:val="0"/>
          <w:numId w:val="40"/>
        </w:numPr>
        <w:jc w:val="both"/>
        <w:rPr>
          <w:rFonts w:ascii="Arial" w:hAnsi="Arial" w:cs="Arial"/>
          <w:sz w:val="20"/>
          <w:szCs w:val="20"/>
        </w:rPr>
      </w:pPr>
      <w:r>
        <w:rPr>
          <w:rFonts w:ascii="Arial" w:hAnsi="Arial" w:cs="Arial"/>
          <w:sz w:val="20"/>
          <w:szCs w:val="20"/>
        </w:rPr>
        <w:t>7</w:t>
      </w:r>
    </w:p>
    <w:p w:rsidR="00CF3A9F" w:rsidRDefault="00CF3A9F" w:rsidP="00CF3A9F">
      <w:pPr>
        <w:pStyle w:val="Prrafodelista"/>
        <w:numPr>
          <w:ilvl w:val="0"/>
          <w:numId w:val="40"/>
        </w:numPr>
        <w:jc w:val="both"/>
        <w:rPr>
          <w:rFonts w:ascii="Arial" w:hAnsi="Arial" w:cs="Arial"/>
        </w:rPr>
      </w:pPr>
      <w:r>
        <w:rPr>
          <w:rFonts w:ascii="Arial" w:hAnsi="Arial" w:cs="Arial"/>
        </w:rPr>
        <w:t>Condición: Como ya existe una palabra en la casilla 7, se verifica que no exista en el segundo arreglo, como no existe, guarda la palabra</w:t>
      </w:r>
      <w:r w:rsidR="00CE5D4A">
        <w:rPr>
          <w:rFonts w:ascii="Arial" w:hAnsi="Arial" w:cs="Arial"/>
        </w:rPr>
        <w:t>.</w:t>
      </w:r>
    </w:p>
    <w:p w:rsidR="00DD282E" w:rsidRDefault="00CF3A9F" w:rsidP="002A25B1">
      <w:pPr>
        <w:jc w:val="both"/>
      </w:pPr>
      <w:r>
        <w:rPr>
          <w:noProof/>
        </w:rPr>
        <w:drawing>
          <wp:inline distT="0" distB="0" distL="0" distR="0" wp14:anchorId="379D08D5" wp14:editId="1012C9F7">
            <wp:extent cx="5507990" cy="688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990" cy="688975"/>
                    </a:xfrm>
                    <a:prstGeom prst="rect">
                      <a:avLst/>
                    </a:prstGeom>
                  </pic:spPr>
                </pic:pic>
              </a:graphicData>
            </a:graphic>
          </wp:inline>
        </w:drawing>
      </w:r>
    </w:p>
    <w:p w:rsidR="00CF3A9F" w:rsidRDefault="00CF3A9F" w:rsidP="00CF3A9F">
      <w:pPr>
        <w:pStyle w:val="Prrafodelista"/>
        <w:numPr>
          <w:ilvl w:val="0"/>
          <w:numId w:val="41"/>
        </w:numPr>
        <w:jc w:val="both"/>
        <w:rPr>
          <w:rFonts w:ascii="Arial" w:hAnsi="Arial" w:cs="Arial"/>
        </w:rPr>
      </w:pPr>
      <w:r>
        <w:rPr>
          <w:rFonts w:ascii="Arial" w:hAnsi="Arial" w:cs="Arial"/>
        </w:rPr>
        <w:t>Esposa</w:t>
      </w:r>
    </w:p>
    <w:p w:rsidR="00CF3A9F" w:rsidRDefault="00CF3A9F" w:rsidP="00CF3A9F">
      <w:pPr>
        <w:pStyle w:val="Prrafodelista"/>
        <w:numPr>
          <w:ilvl w:val="0"/>
          <w:numId w:val="41"/>
        </w:numPr>
        <w:jc w:val="both"/>
        <w:rPr>
          <w:rFonts w:ascii="Arial" w:hAnsi="Arial" w:cs="Arial"/>
          <w:sz w:val="20"/>
          <w:szCs w:val="20"/>
        </w:rPr>
      </w:pPr>
      <w:r w:rsidRPr="00B91C5F">
        <w:rPr>
          <w:rFonts w:ascii="Arial" w:hAnsi="Arial" w:cs="Arial"/>
          <w:sz w:val="20"/>
          <w:szCs w:val="20"/>
        </w:rPr>
        <w:t>6911511211111597</w:t>
      </w:r>
    </w:p>
    <w:p w:rsidR="00CF3A9F" w:rsidRPr="003D52AA" w:rsidRDefault="00CF3A9F" w:rsidP="00CF3A9F">
      <w:pPr>
        <w:pStyle w:val="Prrafodelista"/>
        <w:numPr>
          <w:ilvl w:val="0"/>
          <w:numId w:val="41"/>
        </w:numPr>
        <w:jc w:val="both"/>
        <w:rPr>
          <w:rFonts w:ascii="Arial" w:hAnsi="Arial" w:cs="Arial"/>
          <w:sz w:val="20"/>
          <w:szCs w:val="20"/>
        </w:rPr>
      </w:pPr>
      <w:r>
        <w:rPr>
          <w:rFonts w:ascii="Arial" w:hAnsi="Arial" w:cs="Arial"/>
          <w:sz w:val="20"/>
          <w:szCs w:val="20"/>
        </w:rPr>
        <w:t>21</w:t>
      </w:r>
    </w:p>
    <w:p w:rsidR="00CF3A9F" w:rsidRDefault="00CF3A9F" w:rsidP="00CF3A9F">
      <w:pPr>
        <w:pStyle w:val="Prrafodelista"/>
        <w:numPr>
          <w:ilvl w:val="0"/>
          <w:numId w:val="41"/>
        </w:numPr>
        <w:jc w:val="both"/>
        <w:rPr>
          <w:rFonts w:ascii="Arial" w:hAnsi="Arial" w:cs="Arial"/>
        </w:rPr>
      </w:pPr>
      <w:r>
        <w:rPr>
          <w:rFonts w:ascii="Arial" w:hAnsi="Arial" w:cs="Arial"/>
        </w:rPr>
        <w:t>Condición: Como ya existe una palabra en la casilla 21, se verifica que no exista en el segundo arreglo, como si existe una palabra en la casilla 21 del segundo arreglo, se guarda la palabra en la casilla siguiente que es la 22</w:t>
      </w:r>
      <w:r w:rsidR="00CE5D4A">
        <w:rPr>
          <w:rFonts w:ascii="Arial" w:hAnsi="Arial" w:cs="Arial"/>
        </w:rPr>
        <w:t>.</w:t>
      </w:r>
    </w:p>
    <w:p w:rsidR="007464DD" w:rsidRDefault="00CF3A9F" w:rsidP="007464DD">
      <w:pPr>
        <w:jc w:val="both"/>
      </w:pPr>
      <w:r>
        <w:rPr>
          <w:noProof/>
        </w:rPr>
        <w:drawing>
          <wp:inline distT="0" distB="0" distL="0" distR="0" wp14:anchorId="62A8FE90" wp14:editId="237A9998">
            <wp:extent cx="5507990" cy="6927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7990" cy="692785"/>
                    </a:xfrm>
                    <a:prstGeom prst="rect">
                      <a:avLst/>
                    </a:prstGeom>
                  </pic:spPr>
                </pic:pic>
              </a:graphicData>
            </a:graphic>
          </wp:inline>
        </w:drawing>
      </w:r>
    </w:p>
    <w:p w:rsidR="001B4720" w:rsidRPr="00D5413C" w:rsidRDefault="001B4720" w:rsidP="001B4720">
      <w:pPr>
        <w:pStyle w:val="Ttulo2"/>
      </w:pPr>
      <w:r>
        <w:lastRenderedPageBreak/>
        <w:t>Conclusiones</w:t>
      </w:r>
    </w:p>
    <w:p w:rsidR="001B4720" w:rsidRDefault="00E36919" w:rsidP="00E36919">
      <w:pPr>
        <w:pStyle w:val="Prrafodelista"/>
        <w:numPr>
          <w:ilvl w:val="0"/>
          <w:numId w:val="23"/>
        </w:numPr>
        <w:jc w:val="both"/>
      </w:pPr>
      <w:r>
        <w:t xml:space="preserve">Al emplear tablas de hashing para el almacenamiento de una gran cantidad de información se hace mucho más eficiente la búsqueda de estos datos a diferencia </w:t>
      </w:r>
      <w:r w:rsidR="00711D33">
        <w:t>de otros</w:t>
      </w:r>
      <w:r>
        <w:t xml:space="preserve"> algoritmos que requiere recorrer casi todo el arreglo para encontrar la información requerida.</w:t>
      </w:r>
    </w:p>
    <w:p w:rsidR="001B4720" w:rsidRDefault="00711D33" w:rsidP="00711D33">
      <w:pPr>
        <w:pStyle w:val="Prrafodelista"/>
        <w:numPr>
          <w:ilvl w:val="0"/>
          <w:numId w:val="23"/>
        </w:numPr>
        <w:jc w:val="both"/>
      </w:pPr>
      <w:r>
        <w:t>Al emplear esta técnica tenemos que lidiar con que la información guardada siempre estará desordenada y que existan colisiones entre llaves</w:t>
      </w:r>
      <w:r w:rsidR="00CE5D4A">
        <w:t>.</w:t>
      </w:r>
    </w:p>
    <w:p w:rsidR="00420394" w:rsidRDefault="00420394" w:rsidP="00420394">
      <w:pPr>
        <w:pStyle w:val="Ttulo1"/>
      </w:pPr>
      <w:r>
        <w:t>Dijsktra</w:t>
      </w:r>
    </w:p>
    <w:p w:rsidR="00420394" w:rsidRDefault="00663D62" w:rsidP="001C5745">
      <w:pPr>
        <w:jc w:val="both"/>
      </w:pPr>
      <w:r>
        <w:t xml:space="preserve">Para encontrar el camino </w:t>
      </w:r>
      <w:r w:rsidR="00070B0E">
        <w:t>más</w:t>
      </w:r>
      <w:r>
        <w:t xml:space="preserve"> cort</w:t>
      </w:r>
      <w:r w:rsidR="00685861">
        <w:t>o</w:t>
      </w:r>
      <w:r>
        <w:t xml:space="preserve"> </w:t>
      </w:r>
      <w:r w:rsidR="00710140">
        <w:t>entre 2 nodos,</w:t>
      </w:r>
      <w:r>
        <w:t xml:space="preserve"> vamos a trabajar con el siguiente grafo:</w:t>
      </w:r>
    </w:p>
    <w:p w:rsidR="003550A0" w:rsidRDefault="00BD0E38" w:rsidP="001C5745">
      <w:pPr>
        <w:jc w:val="both"/>
      </w:pPr>
      <w:r>
        <w:rPr>
          <w:noProof/>
        </w:rPr>
        <w:drawing>
          <wp:inline distT="0" distB="0" distL="0" distR="0" wp14:anchorId="0C4D786B" wp14:editId="7164A13E">
            <wp:extent cx="5046345" cy="2927507"/>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755" cy="2933546"/>
                    </a:xfrm>
                    <a:prstGeom prst="rect">
                      <a:avLst/>
                    </a:prstGeom>
                  </pic:spPr>
                </pic:pic>
              </a:graphicData>
            </a:graphic>
          </wp:inline>
        </w:drawing>
      </w:r>
    </w:p>
    <w:p w:rsidR="003550A0" w:rsidRDefault="00710140" w:rsidP="001C5745">
      <w:pPr>
        <w:jc w:val="both"/>
      </w:pPr>
      <w:r>
        <w:t>Tomando como referencia “Sentado” se hallan todos los caminos m</w:t>
      </w:r>
      <w:r w:rsidR="00C05A50">
        <w:t>á</w:t>
      </w:r>
      <w:r>
        <w:t>s cortos para llegar a los diferentes nodos del grafo.</w:t>
      </w:r>
    </w:p>
    <w:p w:rsidR="00710140" w:rsidRDefault="0072446A" w:rsidP="001C5745">
      <w:pPr>
        <w:jc w:val="both"/>
      </w:pPr>
      <w:r>
        <w:rPr>
          <w:noProof/>
        </w:rPr>
        <w:drawing>
          <wp:inline distT="0" distB="0" distL="0" distR="0" wp14:anchorId="42985A7E" wp14:editId="794A79BA">
            <wp:extent cx="5098212" cy="286179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1946" cy="2897570"/>
                    </a:xfrm>
                    <a:prstGeom prst="rect">
                      <a:avLst/>
                    </a:prstGeom>
                  </pic:spPr>
                </pic:pic>
              </a:graphicData>
            </a:graphic>
          </wp:inline>
        </w:drawing>
      </w:r>
    </w:p>
    <w:p w:rsidR="00C05A50" w:rsidRDefault="00C05A50" w:rsidP="00C05A50">
      <w:pPr>
        <w:jc w:val="both"/>
      </w:pPr>
      <w:r>
        <w:lastRenderedPageBreak/>
        <w:t>Tomando como referencia “Erase” se hallan todos los caminos más cortos para llegar a los diferentes nodos del grafo.</w:t>
      </w:r>
    </w:p>
    <w:p w:rsidR="00BD0E38" w:rsidRDefault="00B56424" w:rsidP="00C05A50">
      <w:pPr>
        <w:jc w:val="both"/>
      </w:pPr>
      <w:r>
        <w:rPr>
          <w:noProof/>
        </w:rPr>
        <w:drawing>
          <wp:inline distT="0" distB="0" distL="0" distR="0" wp14:anchorId="4C165516" wp14:editId="40498BA3">
            <wp:extent cx="5507990" cy="3683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7990" cy="3683000"/>
                    </a:xfrm>
                    <a:prstGeom prst="rect">
                      <a:avLst/>
                    </a:prstGeom>
                  </pic:spPr>
                </pic:pic>
              </a:graphicData>
            </a:graphic>
          </wp:inline>
        </w:drawing>
      </w:r>
    </w:p>
    <w:p w:rsidR="00BD0E38" w:rsidRDefault="00BD0E38" w:rsidP="00BD0E38">
      <w:pPr>
        <w:jc w:val="both"/>
      </w:pPr>
      <w:r>
        <w:t>Tomando como referencia “Atizando” se hallan todos los caminos más cortos para llegar a los diferentes nodos del grafo.</w:t>
      </w:r>
    </w:p>
    <w:p w:rsidR="00BD0E38" w:rsidRDefault="00B56424" w:rsidP="00C05A50">
      <w:pPr>
        <w:jc w:val="both"/>
      </w:pPr>
      <w:r>
        <w:rPr>
          <w:noProof/>
        </w:rPr>
        <w:drawing>
          <wp:inline distT="0" distB="0" distL="0" distR="0" wp14:anchorId="012ADEFC" wp14:editId="4579D73C">
            <wp:extent cx="5507990" cy="24707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990" cy="2470785"/>
                    </a:xfrm>
                    <a:prstGeom prst="rect">
                      <a:avLst/>
                    </a:prstGeom>
                  </pic:spPr>
                </pic:pic>
              </a:graphicData>
            </a:graphic>
          </wp:inline>
        </w:drawing>
      </w:r>
    </w:p>
    <w:p w:rsidR="00BD0E38" w:rsidRDefault="00BD0E38" w:rsidP="00BD0E38">
      <w:pPr>
        <w:jc w:val="both"/>
      </w:pPr>
      <w:r>
        <w:t>Tomando como referencia “Pobre” se hallan todos los caminos más cortos para llegar a los diferentes nodos del grafo.</w:t>
      </w:r>
    </w:p>
    <w:p w:rsidR="00C05A50" w:rsidRDefault="00B56424" w:rsidP="001C5745">
      <w:pPr>
        <w:jc w:val="both"/>
      </w:pPr>
      <w:r>
        <w:rPr>
          <w:noProof/>
        </w:rPr>
        <w:lastRenderedPageBreak/>
        <w:drawing>
          <wp:inline distT="0" distB="0" distL="0" distR="0" wp14:anchorId="7A1CCFCB" wp14:editId="0E9000BD">
            <wp:extent cx="5507990" cy="36849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990" cy="3684905"/>
                    </a:xfrm>
                    <a:prstGeom prst="rect">
                      <a:avLst/>
                    </a:prstGeom>
                  </pic:spPr>
                </pic:pic>
              </a:graphicData>
            </a:graphic>
          </wp:inline>
        </w:drawing>
      </w:r>
    </w:p>
    <w:p w:rsidR="00BD0E38" w:rsidRDefault="00BD0E38" w:rsidP="00BD0E38">
      <w:pPr>
        <w:jc w:val="both"/>
      </w:pPr>
      <w:r>
        <w:t>Tomando como referencia “Mientras” se hallan todos los caminos más cortos para llegar a los diferentes nodos del grafo.</w:t>
      </w:r>
    </w:p>
    <w:p w:rsidR="00BD0E38" w:rsidRDefault="00B56424" w:rsidP="001C5745">
      <w:pPr>
        <w:jc w:val="both"/>
      </w:pPr>
      <w:r>
        <w:rPr>
          <w:noProof/>
        </w:rPr>
        <w:drawing>
          <wp:inline distT="0" distB="0" distL="0" distR="0" wp14:anchorId="60E46EA8" wp14:editId="5E6756D1">
            <wp:extent cx="5507990" cy="430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7990" cy="4305300"/>
                    </a:xfrm>
                    <a:prstGeom prst="rect">
                      <a:avLst/>
                    </a:prstGeom>
                  </pic:spPr>
                </pic:pic>
              </a:graphicData>
            </a:graphic>
          </wp:inline>
        </w:drawing>
      </w:r>
    </w:p>
    <w:p w:rsidR="00BD0E38" w:rsidRDefault="00BD0E38" w:rsidP="00BD0E38">
      <w:pPr>
        <w:jc w:val="both"/>
      </w:pPr>
      <w:r>
        <w:lastRenderedPageBreak/>
        <w:t>Tomando como referencia “Campesino” se hallan todos los caminos más cortos para llegar a los diferentes nodos del grafo.</w:t>
      </w:r>
    </w:p>
    <w:p w:rsidR="00BD0E38" w:rsidRDefault="00B56424" w:rsidP="001C5745">
      <w:pPr>
        <w:jc w:val="both"/>
      </w:pPr>
      <w:r>
        <w:rPr>
          <w:noProof/>
        </w:rPr>
        <w:drawing>
          <wp:inline distT="0" distB="0" distL="0" distR="0" wp14:anchorId="20D1DD3C" wp14:editId="1401DFDC">
            <wp:extent cx="5507990" cy="42919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7990" cy="4291965"/>
                    </a:xfrm>
                    <a:prstGeom prst="rect">
                      <a:avLst/>
                    </a:prstGeom>
                  </pic:spPr>
                </pic:pic>
              </a:graphicData>
            </a:graphic>
          </wp:inline>
        </w:drawing>
      </w:r>
    </w:p>
    <w:p w:rsidR="00BD0E38" w:rsidRDefault="00BD0E38" w:rsidP="00BD0E38">
      <w:pPr>
        <w:jc w:val="both"/>
      </w:pPr>
      <w:r>
        <w:t>Tomando como referencia “Fuego” se hallan todos los caminos más cortos para llegar a los diferentes nodos del grafo.</w:t>
      </w:r>
    </w:p>
    <w:p w:rsidR="00BD0E38" w:rsidRDefault="00B56424" w:rsidP="001C5745">
      <w:pPr>
        <w:jc w:val="both"/>
      </w:pPr>
      <w:r>
        <w:rPr>
          <w:noProof/>
        </w:rPr>
        <w:drawing>
          <wp:inline distT="0" distB="0" distL="0" distR="0" wp14:anchorId="6139A7CF" wp14:editId="6CBCC4E9">
            <wp:extent cx="5507990" cy="30803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7990" cy="3080385"/>
                    </a:xfrm>
                    <a:prstGeom prst="rect">
                      <a:avLst/>
                    </a:prstGeom>
                  </pic:spPr>
                </pic:pic>
              </a:graphicData>
            </a:graphic>
          </wp:inline>
        </w:drawing>
      </w:r>
    </w:p>
    <w:p w:rsidR="00BD0E38" w:rsidRDefault="00BD0E38" w:rsidP="00BD0E38">
      <w:pPr>
        <w:jc w:val="both"/>
      </w:pPr>
      <w:r>
        <w:lastRenderedPageBreak/>
        <w:t>Tomando como referencia “Esposa” se hallan todos los caminos más cortos para llegar a los diferentes nodos del grafo.</w:t>
      </w:r>
    </w:p>
    <w:p w:rsidR="00BD0E38" w:rsidRDefault="00B56424" w:rsidP="001C5745">
      <w:pPr>
        <w:jc w:val="both"/>
      </w:pPr>
      <w:r>
        <w:rPr>
          <w:noProof/>
        </w:rPr>
        <w:drawing>
          <wp:inline distT="0" distB="0" distL="0" distR="0" wp14:anchorId="0EC8D82D" wp14:editId="125B6B3B">
            <wp:extent cx="5507990" cy="24885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7990" cy="2488565"/>
                    </a:xfrm>
                    <a:prstGeom prst="rect">
                      <a:avLst/>
                    </a:prstGeom>
                  </pic:spPr>
                </pic:pic>
              </a:graphicData>
            </a:graphic>
          </wp:inline>
        </w:drawing>
      </w:r>
    </w:p>
    <w:p w:rsidR="00BD0E38" w:rsidRDefault="00BD0E38" w:rsidP="00BD0E38">
      <w:pPr>
        <w:jc w:val="both"/>
      </w:pPr>
      <w:r>
        <w:t>Tomando como referencia “Noche” se hallan todos los caminos más cortos para llegar a los diferentes nodos del grafo.</w:t>
      </w:r>
    </w:p>
    <w:p w:rsidR="00BD0E38" w:rsidRDefault="00B56424" w:rsidP="001C5745">
      <w:pPr>
        <w:jc w:val="both"/>
      </w:pPr>
      <w:r>
        <w:rPr>
          <w:noProof/>
        </w:rPr>
        <w:drawing>
          <wp:inline distT="0" distB="0" distL="0" distR="0" wp14:anchorId="313C5158" wp14:editId="243CF659">
            <wp:extent cx="5507990" cy="37071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7990" cy="3707130"/>
                    </a:xfrm>
                    <a:prstGeom prst="rect">
                      <a:avLst/>
                    </a:prstGeom>
                  </pic:spPr>
                </pic:pic>
              </a:graphicData>
            </a:graphic>
          </wp:inline>
        </w:drawing>
      </w:r>
    </w:p>
    <w:p w:rsidR="00420394" w:rsidRPr="00D5413C" w:rsidRDefault="00420394" w:rsidP="00420394">
      <w:pPr>
        <w:pStyle w:val="Ttulo2"/>
      </w:pPr>
      <w:r>
        <w:t>Conclusiones</w:t>
      </w:r>
    </w:p>
    <w:p w:rsidR="00420394" w:rsidRDefault="001C5745" w:rsidP="001C5745">
      <w:pPr>
        <w:pStyle w:val="Prrafodelista"/>
        <w:numPr>
          <w:ilvl w:val="0"/>
          <w:numId w:val="25"/>
        </w:numPr>
        <w:jc w:val="both"/>
      </w:pPr>
      <w:r>
        <w:t>Este algoritmo permite la búsqueda del camino más corto (de un nodo A, a un nodo B) sin la necesidad de recorrer todos los nodos.</w:t>
      </w:r>
    </w:p>
    <w:p w:rsidR="001C5745" w:rsidRPr="00390E15" w:rsidRDefault="00390E15" w:rsidP="001C5745">
      <w:pPr>
        <w:pStyle w:val="Prrafodelista"/>
        <w:numPr>
          <w:ilvl w:val="0"/>
          <w:numId w:val="25"/>
        </w:numPr>
        <w:jc w:val="both"/>
      </w:pPr>
      <w:r>
        <w:t xml:space="preserve">Aunque Dijkstra es una buena solución para hallar el camino </w:t>
      </w:r>
      <w:r w:rsidR="00CE5D4A">
        <w:t>más</w:t>
      </w:r>
      <w:r>
        <w:t xml:space="preserve"> corto entre dos nodos se queda atrás contra otros algoritmos que solucionan este problema de una manera más fácil y eficiente.</w:t>
      </w:r>
    </w:p>
    <w:p w:rsidR="00420394" w:rsidRPr="00420394" w:rsidRDefault="00420394" w:rsidP="00FF05BC">
      <w:pPr>
        <w:pStyle w:val="Ttulo1"/>
        <w:jc w:val="both"/>
        <w:rPr>
          <w:lang w:val="en-US"/>
        </w:rPr>
      </w:pPr>
      <w:r w:rsidRPr="00420394">
        <w:rPr>
          <w:lang w:val="en-US"/>
        </w:rPr>
        <w:lastRenderedPageBreak/>
        <w:t>Knuth Morris Pratt</w:t>
      </w:r>
    </w:p>
    <w:p w:rsidR="00BE4802" w:rsidRDefault="0045415D" w:rsidP="00FF05BC">
      <w:pPr>
        <w:jc w:val="both"/>
        <w:rPr>
          <w:lang w:val="es-CO"/>
        </w:rPr>
      </w:pPr>
      <w:r w:rsidRPr="0045415D">
        <w:rPr>
          <w:lang w:val="es-CO"/>
        </w:rPr>
        <w:t xml:space="preserve">Knuth Morris Pratt utiliza la </w:t>
      </w:r>
      <w:r>
        <w:rPr>
          <w:lang w:val="es-CO"/>
        </w:rPr>
        <w:t xml:space="preserve">información que tiene en el </w:t>
      </w:r>
      <w:r w:rsidR="00BE4802">
        <w:rPr>
          <w:lang w:val="es-CO"/>
        </w:rPr>
        <w:t>patrón</w:t>
      </w:r>
      <w:r>
        <w:rPr>
          <w:lang w:val="es-CO"/>
        </w:rPr>
        <w:t xml:space="preserve"> justo antes del momento del fallo</w:t>
      </w:r>
      <w:r w:rsidR="00BE4802">
        <w:rPr>
          <w:lang w:val="es-CO"/>
        </w:rPr>
        <w:t>. Se va colocando el patrón mientras no haya fallo, recorriendo la cadena de izquierda a derecha</w:t>
      </w:r>
    </w:p>
    <w:p w:rsidR="00BE4802" w:rsidRDefault="00BE4802" w:rsidP="00FF05BC">
      <w:pPr>
        <w:jc w:val="both"/>
        <w:rPr>
          <w:lang w:val="es-CO"/>
        </w:rPr>
      </w:pPr>
      <w:r>
        <w:rPr>
          <w:lang w:val="es-CO"/>
        </w:rPr>
        <w:t>Cadena madre:</w:t>
      </w:r>
      <w:r w:rsidR="00286CDA">
        <w:rPr>
          <w:lang w:val="es-CO"/>
        </w:rPr>
        <w:t xml:space="preserve"> ZXDRZCESZXDS</w:t>
      </w:r>
    </w:p>
    <w:p w:rsidR="00BE4802" w:rsidRDefault="00BE4802" w:rsidP="00FF05BC">
      <w:pPr>
        <w:jc w:val="both"/>
        <w:rPr>
          <w:lang w:val="es-CO"/>
        </w:rPr>
      </w:pPr>
      <w:r>
        <w:rPr>
          <w:lang w:val="es-CO"/>
        </w:rPr>
        <w:t>Cadena:</w:t>
      </w:r>
      <w:r w:rsidR="00286CDA">
        <w:rPr>
          <w:lang w:val="es-CO"/>
        </w:rPr>
        <w:t xml:space="preserve"> ZXDS</w:t>
      </w:r>
    </w:p>
    <w:p w:rsidR="001556BE" w:rsidRDefault="00790284" w:rsidP="00FF05BC">
      <w:pPr>
        <w:jc w:val="both"/>
        <w:rPr>
          <w:lang w:val="es-CO"/>
        </w:rPr>
      </w:pPr>
      <w:r>
        <w:rPr>
          <w:lang w:val="es-CO"/>
        </w:rPr>
        <w:t>La</w:t>
      </w:r>
      <w:r w:rsidR="001556BE">
        <w:rPr>
          <w:lang w:val="es-CO"/>
        </w:rPr>
        <w:t xml:space="preserve"> cadena se coloca debajo de la </w:t>
      </w:r>
      <w:r w:rsidR="007526BE">
        <w:rPr>
          <w:lang w:val="es-CO"/>
        </w:rPr>
        <w:t>cadena madre y empieza a verificar letra por letra de izquierda a derecha hasta no encontrar fallos, si encuentra un fallo, se corre la cadena complet</w:t>
      </w:r>
      <w:bookmarkStart w:id="1" w:name="_GoBack"/>
      <w:bookmarkEnd w:id="1"/>
      <w:r w:rsidR="007526BE">
        <w:rPr>
          <w:lang w:val="es-CO"/>
        </w:rPr>
        <w:t>a hacia la derecha y vuelve a repetir el procedimiento hasta no encontrar fallos.</w:t>
      </w:r>
    </w:p>
    <w:p w:rsidR="00790284" w:rsidRDefault="00790284" w:rsidP="00FF05BC">
      <w:pPr>
        <w:jc w:val="both"/>
        <w:rPr>
          <w:noProof/>
        </w:rPr>
      </w:pPr>
    </w:p>
    <w:p w:rsidR="00286CDA" w:rsidRDefault="00494A4A" w:rsidP="00FF05BC">
      <w:pPr>
        <w:jc w:val="both"/>
        <w:rPr>
          <w:lang w:val="es-CO"/>
        </w:rPr>
      </w:pPr>
      <w:r>
        <w:rPr>
          <w:noProof/>
        </w:rPr>
        <w:drawing>
          <wp:inline distT="0" distB="0" distL="0" distR="0" wp14:anchorId="3939C33D" wp14:editId="44CD4128">
            <wp:extent cx="2781300" cy="5857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250"/>
                    <a:stretch/>
                  </pic:blipFill>
                  <pic:spPr bwMode="auto">
                    <a:xfrm>
                      <a:off x="0" y="0"/>
                      <a:ext cx="2781300" cy="5857875"/>
                    </a:xfrm>
                    <a:prstGeom prst="rect">
                      <a:avLst/>
                    </a:prstGeom>
                    <a:ln>
                      <a:noFill/>
                    </a:ln>
                    <a:extLst>
                      <a:ext uri="{53640926-AAD7-44D8-BBD7-CCE9431645EC}">
                        <a14:shadowObscured xmlns:a14="http://schemas.microsoft.com/office/drawing/2010/main"/>
                      </a:ext>
                    </a:extLst>
                  </pic:spPr>
                </pic:pic>
              </a:graphicData>
            </a:graphic>
          </wp:inline>
        </w:drawing>
      </w:r>
    </w:p>
    <w:p w:rsidR="00494A4A" w:rsidRDefault="00494A4A" w:rsidP="00FF05BC">
      <w:pPr>
        <w:jc w:val="both"/>
        <w:rPr>
          <w:lang w:val="es-CO"/>
        </w:rPr>
      </w:pPr>
      <w:r>
        <w:rPr>
          <w:noProof/>
        </w:rPr>
        <w:lastRenderedPageBreak/>
        <w:drawing>
          <wp:inline distT="0" distB="0" distL="0" distR="0" wp14:anchorId="5B6B3A46" wp14:editId="1DFDC7E1">
            <wp:extent cx="2771775" cy="3819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3819525"/>
                    </a:xfrm>
                    <a:prstGeom prst="rect">
                      <a:avLst/>
                    </a:prstGeom>
                  </pic:spPr>
                </pic:pic>
              </a:graphicData>
            </a:graphic>
          </wp:inline>
        </w:drawing>
      </w:r>
    </w:p>
    <w:p w:rsidR="00420394" w:rsidRPr="00D5413C" w:rsidRDefault="00420394" w:rsidP="00FF05BC">
      <w:pPr>
        <w:pStyle w:val="Ttulo2"/>
        <w:jc w:val="both"/>
      </w:pPr>
      <w:r>
        <w:t>Conclusiones</w:t>
      </w:r>
    </w:p>
    <w:p w:rsidR="00420394" w:rsidRPr="00790284" w:rsidRDefault="00790284" w:rsidP="00FF05BC">
      <w:pPr>
        <w:pStyle w:val="Prrafodelista"/>
        <w:numPr>
          <w:ilvl w:val="0"/>
          <w:numId w:val="26"/>
        </w:numPr>
        <w:jc w:val="both"/>
      </w:pPr>
      <w:r>
        <w:t xml:space="preserve">El algoritmo de </w:t>
      </w:r>
      <w:r w:rsidRPr="00790284">
        <w:t>Knuth Morris Pratt</w:t>
      </w:r>
      <w:r>
        <w:t xml:space="preserve"> es una solución </w:t>
      </w:r>
      <w:proofErr w:type="spellStart"/>
      <w:r>
        <w:t>mas</w:t>
      </w:r>
      <w:proofErr w:type="spellEnd"/>
      <w:r>
        <w:t xml:space="preserve"> que se le da al problema de la búsqueda de una palabra en un texto. Este algoritmo usa información basada en fallos previos, aprovechando la información que la propia palabra a buscar contiene de sí.</w:t>
      </w:r>
    </w:p>
    <w:p w:rsidR="00420394" w:rsidRPr="00790284" w:rsidRDefault="00790284" w:rsidP="00FF05BC">
      <w:pPr>
        <w:pStyle w:val="Prrafodelista"/>
        <w:numPr>
          <w:ilvl w:val="0"/>
          <w:numId w:val="26"/>
        </w:numPr>
        <w:jc w:val="both"/>
      </w:pPr>
      <w:r>
        <w:t xml:space="preserve">Aunque el algoritmo de </w:t>
      </w:r>
      <w:r w:rsidRPr="00790284">
        <w:t>Knuth Morris Pratt</w:t>
      </w:r>
      <w:r>
        <w:t xml:space="preserve"> no es el </w:t>
      </w:r>
      <w:proofErr w:type="spellStart"/>
      <w:r>
        <w:t>mas</w:t>
      </w:r>
      <w:proofErr w:type="spellEnd"/>
      <w:r>
        <w:t xml:space="preserve"> lento, tampoco es el algoritmo </w:t>
      </w:r>
      <w:proofErr w:type="spellStart"/>
      <w:r>
        <w:t>mas</w:t>
      </w:r>
      <w:proofErr w:type="spellEnd"/>
      <w:r>
        <w:t xml:space="preserve"> eficiente para resolver este problema.</w:t>
      </w:r>
    </w:p>
    <w:p w:rsidR="00420394" w:rsidRPr="00E732CA" w:rsidRDefault="00420394" w:rsidP="00FF05BC">
      <w:pPr>
        <w:pStyle w:val="Ttulo1"/>
        <w:jc w:val="both"/>
        <w:rPr>
          <w:lang w:val="es-CO"/>
        </w:rPr>
      </w:pPr>
      <w:r w:rsidRPr="00E732CA">
        <w:rPr>
          <w:lang w:val="es-CO"/>
        </w:rPr>
        <w:t>Boyer Mo</w:t>
      </w:r>
      <w:r w:rsidR="0045415D" w:rsidRPr="00E732CA">
        <w:rPr>
          <w:lang w:val="es-CO"/>
        </w:rPr>
        <w:t>o</w:t>
      </w:r>
      <w:r w:rsidRPr="00E732CA">
        <w:rPr>
          <w:lang w:val="es-CO"/>
        </w:rPr>
        <w:t>re</w:t>
      </w:r>
    </w:p>
    <w:p w:rsidR="00420394" w:rsidRDefault="00B25700" w:rsidP="00FF05BC">
      <w:pPr>
        <w:jc w:val="both"/>
      </w:pPr>
      <w:r>
        <w:t>Para hacer las pruebas de escritorio del algoritmo de Boyer Mo</w:t>
      </w:r>
      <w:r w:rsidR="0045415D">
        <w:t>o</w:t>
      </w:r>
      <w:r>
        <w:t xml:space="preserve">re vamos hacer un </w:t>
      </w:r>
      <w:r w:rsidR="0036387D">
        <w:t>cálculo</w:t>
      </w:r>
      <w:r>
        <w:t xml:space="preserve"> con prefijo malo y uno con </w:t>
      </w:r>
      <w:proofErr w:type="spellStart"/>
      <w:r>
        <w:t>subfijo</w:t>
      </w:r>
      <w:proofErr w:type="spellEnd"/>
      <w:r>
        <w:t xml:space="preserve"> bueno, en las dos vamos a usar como patrón la palabra “</w:t>
      </w:r>
      <w:r w:rsidR="009C1410">
        <w:t>lamentaban</w:t>
      </w:r>
      <w:r>
        <w:t>” encontrada en el párrafo de nuestro texto.</w:t>
      </w:r>
    </w:p>
    <w:p w:rsidR="00B25700" w:rsidRPr="00CE5D4A" w:rsidRDefault="0036387D" w:rsidP="00FF05BC">
      <w:pPr>
        <w:jc w:val="both"/>
        <w:rPr>
          <w:b/>
          <w:bCs/>
        </w:rPr>
      </w:pPr>
      <w:r w:rsidRPr="00CE5D4A">
        <w:rPr>
          <w:b/>
          <w:bCs/>
        </w:rPr>
        <w:t>Cálculo</w:t>
      </w:r>
      <w:r w:rsidR="00B25700" w:rsidRPr="00CE5D4A">
        <w:rPr>
          <w:b/>
          <w:bCs/>
        </w:rPr>
        <w:t xml:space="preserve"> de la tabla D1 – Con prefijo malo</w:t>
      </w:r>
    </w:p>
    <w:p w:rsidR="009C1410" w:rsidRDefault="009C1410" w:rsidP="00FF05BC">
      <w:pPr>
        <w:jc w:val="both"/>
      </w:pPr>
      <w:r>
        <w:t>Primero se coloca</w:t>
      </w:r>
      <w:r w:rsidR="00B40EEB">
        <w:t xml:space="preserve"> cada ocurrencia de cada carácter solo una vez en la tabla</w:t>
      </w:r>
      <w:r>
        <w:t xml:space="preserve"> y se deja un último espacio para el resto de caracteres posibles que puedan aparecer en la cadena madre.</w:t>
      </w:r>
    </w:p>
    <w:p w:rsidR="009C1410" w:rsidRDefault="009C1410" w:rsidP="00FF05BC">
      <w:pPr>
        <w:jc w:val="both"/>
      </w:pPr>
      <w:r>
        <w:t xml:space="preserve">En cada carácter se coloca el </w:t>
      </w:r>
      <w:r w:rsidR="0036387D">
        <w:t>número</w:t>
      </w:r>
      <w:r>
        <w:t xml:space="preserve"> de posiciones que el patrón avanza</w:t>
      </w:r>
      <w:r w:rsidR="00AE7989">
        <w:t xml:space="preserve">. </w:t>
      </w:r>
      <w:r>
        <w:t>Para contar las posiciones se empieza desde el fin de la cadena hacia adelante</w:t>
      </w:r>
      <w:r w:rsidR="00AE7989">
        <w:t>. Si hay una letra repetida, se toma la que está más a la derecha posible. En la casilla de otros se coloca el tamaño total del patrón. Q</w:t>
      </w:r>
      <w:r>
        <w:t>uedando de la siguiente manera</w:t>
      </w:r>
      <w:r w:rsidR="007B6255">
        <w:t>:</w:t>
      </w:r>
    </w:p>
    <w:p w:rsidR="002334E7" w:rsidRDefault="002334E7" w:rsidP="00FF05BC">
      <w:pPr>
        <w:jc w:val="both"/>
      </w:pPr>
      <w:r>
        <w:rPr>
          <w:noProof/>
        </w:rPr>
        <w:lastRenderedPageBreak/>
        <w:drawing>
          <wp:inline distT="0" distB="0" distL="0" distR="0" wp14:anchorId="27806D77" wp14:editId="42363C29">
            <wp:extent cx="4581525" cy="395192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2674" cy="3961539"/>
                    </a:xfrm>
                    <a:prstGeom prst="rect">
                      <a:avLst/>
                    </a:prstGeom>
                  </pic:spPr>
                </pic:pic>
              </a:graphicData>
            </a:graphic>
          </wp:inline>
        </w:drawing>
      </w:r>
    </w:p>
    <w:p w:rsidR="002334E7" w:rsidRDefault="002334E7" w:rsidP="00FF05BC">
      <w:pPr>
        <w:jc w:val="both"/>
      </w:pPr>
      <w:r>
        <w:t>Cadena madre: SODLIXHLAMENTABANGFWOL</w:t>
      </w:r>
    </w:p>
    <w:p w:rsidR="00F82FB9" w:rsidRDefault="00F82FB9" w:rsidP="00FF05BC">
      <w:pPr>
        <w:jc w:val="both"/>
      </w:pPr>
      <w:r>
        <w:t>Para probar en la cadena madre con Boyer More se coloca el patrón completo debajo de la cadena madre</w:t>
      </w:r>
      <w:r w:rsidR="007B6255">
        <w:t>.</w:t>
      </w:r>
    </w:p>
    <w:p w:rsidR="00F82FB9" w:rsidRDefault="00F82FB9" w:rsidP="00FF05BC">
      <w:pPr>
        <w:jc w:val="both"/>
      </w:pPr>
      <w:r>
        <w:rPr>
          <w:noProof/>
        </w:rPr>
        <w:drawing>
          <wp:inline distT="0" distB="0" distL="0" distR="0" wp14:anchorId="6ADB7769" wp14:editId="16AA2A69">
            <wp:extent cx="4067175" cy="523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75" cy="523875"/>
                    </a:xfrm>
                    <a:prstGeom prst="rect">
                      <a:avLst/>
                    </a:prstGeom>
                  </pic:spPr>
                </pic:pic>
              </a:graphicData>
            </a:graphic>
          </wp:inline>
        </w:drawing>
      </w:r>
    </w:p>
    <w:p w:rsidR="00950BDC" w:rsidRDefault="00F82FB9" w:rsidP="00FF05BC">
      <w:pPr>
        <w:jc w:val="both"/>
      </w:pPr>
      <w:r>
        <w:t xml:space="preserve">Encontramos que hay un fallo con “M” y “N”, entonces se verifica si la “M” </w:t>
      </w:r>
      <w:proofErr w:type="spellStart"/>
      <w:r>
        <w:t>esta</w:t>
      </w:r>
      <w:proofErr w:type="spellEnd"/>
      <w:r>
        <w:t xml:space="preserve"> en nuestra tabla. Como si se encuentra, se corre la palabra “7” posiciones más. (En caso de que no estuviera</w:t>
      </w:r>
      <w:r w:rsidR="00514C5D">
        <w:t>,</w:t>
      </w:r>
      <w:r>
        <w:t xml:space="preserve"> se corren las posiciones de la casilla “otros” en este caso “10”)</w:t>
      </w:r>
      <w:r w:rsidR="00514C5D">
        <w:t>.</w:t>
      </w:r>
    </w:p>
    <w:p w:rsidR="00514C5D" w:rsidRDefault="00514C5D" w:rsidP="00FF05BC">
      <w:pPr>
        <w:jc w:val="both"/>
      </w:pPr>
      <w:r>
        <w:rPr>
          <w:noProof/>
        </w:rPr>
        <w:drawing>
          <wp:inline distT="0" distB="0" distL="0" distR="0" wp14:anchorId="029B799A" wp14:editId="40F9E471">
            <wp:extent cx="4124325" cy="600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600075"/>
                    </a:xfrm>
                    <a:prstGeom prst="rect">
                      <a:avLst/>
                    </a:prstGeom>
                  </pic:spPr>
                </pic:pic>
              </a:graphicData>
            </a:graphic>
          </wp:inline>
        </w:drawing>
      </w:r>
    </w:p>
    <w:p w:rsidR="00514C5D" w:rsidRDefault="00514C5D" w:rsidP="00FF05BC">
      <w:pPr>
        <w:jc w:val="both"/>
      </w:pPr>
      <w:r>
        <w:t>Se verifican las letras “N” y “N”, como hay coincidencia, se sigue recorriendo todo el patrón verificando que todas las letras coincidan.</w:t>
      </w:r>
    </w:p>
    <w:p w:rsidR="00514C5D" w:rsidRDefault="00514C5D" w:rsidP="00FF05BC">
      <w:pPr>
        <w:jc w:val="both"/>
      </w:pPr>
      <w:r>
        <w:rPr>
          <w:noProof/>
        </w:rPr>
        <w:lastRenderedPageBreak/>
        <w:drawing>
          <wp:inline distT="0" distB="0" distL="0" distR="0" wp14:anchorId="043AD207" wp14:editId="61FF69CE">
            <wp:extent cx="2381250" cy="375696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4473" cy="3762046"/>
                    </a:xfrm>
                    <a:prstGeom prst="rect">
                      <a:avLst/>
                    </a:prstGeom>
                  </pic:spPr>
                </pic:pic>
              </a:graphicData>
            </a:graphic>
          </wp:inline>
        </w:drawing>
      </w:r>
    </w:p>
    <w:p w:rsidR="00B25700" w:rsidRPr="007B6255" w:rsidRDefault="00662902" w:rsidP="00FF05BC">
      <w:pPr>
        <w:jc w:val="both"/>
        <w:rPr>
          <w:b/>
          <w:bCs/>
        </w:rPr>
      </w:pPr>
      <w:r w:rsidRPr="007B6255">
        <w:rPr>
          <w:b/>
          <w:bCs/>
        </w:rPr>
        <w:t>Cálculo</w:t>
      </w:r>
      <w:r w:rsidR="00B25700" w:rsidRPr="007B6255">
        <w:rPr>
          <w:b/>
          <w:bCs/>
        </w:rPr>
        <w:t xml:space="preserve"> de la tabla D2 – Con </w:t>
      </w:r>
      <w:proofErr w:type="spellStart"/>
      <w:r w:rsidR="00B25700" w:rsidRPr="007B6255">
        <w:rPr>
          <w:b/>
          <w:bCs/>
        </w:rPr>
        <w:t>subfijo</w:t>
      </w:r>
      <w:proofErr w:type="spellEnd"/>
      <w:r w:rsidR="00B25700" w:rsidRPr="007B6255">
        <w:rPr>
          <w:b/>
          <w:bCs/>
        </w:rPr>
        <w:t xml:space="preserve"> bueno</w:t>
      </w:r>
    </w:p>
    <w:p w:rsidR="00B25700" w:rsidRDefault="00A9208D" w:rsidP="00FF05BC">
      <w:pPr>
        <w:jc w:val="both"/>
      </w:pPr>
      <w:r>
        <w:t>Primero se coloca el patrón de forma ordenada en la tabla, en D2, en el último carácter se coloca una raya “-” porque si el ultimo carácter del patrón falla con la cadena madre, iremos a la tabla D1 que se vio anteriormente. Por lo tanto, el ultimo carácter del patrón siempre se pone con una raya</w:t>
      </w:r>
      <w:r w:rsidR="007B6255">
        <w:t>.</w:t>
      </w:r>
    </w:p>
    <w:p w:rsidR="00A9208D" w:rsidRDefault="00BA35C8" w:rsidP="00FF05BC">
      <w:pPr>
        <w:jc w:val="both"/>
      </w:pPr>
      <w:r>
        <w:rPr>
          <w:noProof/>
        </w:rPr>
        <w:drawing>
          <wp:inline distT="0" distB="0" distL="0" distR="0" wp14:anchorId="1C582FDD" wp14:editId="37B03CE3">
            <wp:extent cx="3581400" cy="876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400" cy="876300"/>
                    </a:xfrm>
                    <a:prstGeom prst="rect">
                      <a:avLst/>
                    </a:prstGeom>
                  </pic:spPr>
                </pic:pic>
              </a:graphicData>
            </a:graphic>
          </wp:inline>
        </w:drawing>
      </w:r>
    </w:p>
    <w:p w:rsidR="00251B5E" w:rsidRDefault="00251B5E" w:rsidP="00FF05BC">
      <w:pPr>
        <w:jc w:val="both"/>
      </w:pPr>
      <w:r>
        <w:t xml:space="preserve">Para buscar un patrón, En este caso la “A” parte la cadena en 2, lo que </w:t>
      </w:r>
      <w:r w:rsidR="00B71DB6">
        <w:t>está</w:t>
      </w:r>
      <w:r>
        <w:t xml:space="preserve"> a la derecha de la “A” se busca el </w:t>
      </w:r>
      <w:r w:rsidR="00CE5D4A">
        <w:t>patrón</w:t>
      </w:r>
      <w:r>
        <w:t xml:space="preserve"> de la derecha y los que están a la izquierda de la “A” se busca el </w:t>
      </w:r>
      <w:r w:rsidR="00CE5D4A">
        <w:t>patrón</w:t>
      </w:r>
      <w:r>
        <w:t xml:space="preserve"> de la izquierda</w:t>
      </w:r>
      <w:r w:rsidR="007B6255">
        <w:t>.</w:t>
      </w:r>
    </w:p>
    <w:p w:rsidR="007B6255" w:rsidRDefault="00BA35C8" w:rsidP="00FF05BC">
      <w:pPr>
        <w:jc w:val="both"/>
      </w:pPr>
      <w:r>
        <w:rPr>
          <w:noProof/>
        </w:rPr>
        <w:drawing>
          <wp:inline distT="0" distB="0" distL="0" distR="0" wp14:anchorId="3A5BE4A1" wp14:editId="379A5B28">
            <wp:extent cx="3543300" cy="819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819150"/>
                    </a:xfrm>
                    <a:prstGeom prst="rect">
                      <a:avLst/>
                    </a:prstGeom>
                  </pic:spPr>
                </pic:pic>
              </a:graphicData>
            </a:graphic>
          </wp:inline>
        </w:drawing>
      </w:r>
    </w:p>
    <w:p w:rsidR="00CE5D4A" w:rsidRDefault="00D05A04" w:rsidP="00FF05BC">
      <w:pPr>
        <w:jc w:val="both"/>
      </w:pPr>
      <w:r>
        <w:t xml:space="preserve">Empezamos a buscar el patrón desde la “B” hasta la “L”. En la posición 4 encontramos un posible patrón “N” y “N”, se comparan los caracteres anteriores al patrón de la derecha y el patrón de la izquierda si son iguales o no, en este caso no lo son, entonces el patrón es válido y se coloca en la casilla de “A” la deferencia de inicio de cada </w:t>
      </w:r>
      <w:r w:rsidR="00F92ECF">
        <w:t xml:space="preserve">patrón (7 (izquierda) – 1 (derecha)) </w:t>
      </w:r>
      <w:r>
        <w:t>(si fueran iguales no tendríamos patrón y tendríamos que seguir buscando).</w:t>
      </w:r>
    </w:p>
    <w:p w:rsidR="001F7850" w:rsidRDefault="00BA35C8" w:rsidP="00FF05BC">
      <w:pPr>
        <w:jc w:val="both"/>
      </w:pPr>
      <w:r>
        <w:rPr>
          <w:noProof/>
        </w:rPr>
        <w:lastRenderedPageBreak/>
        <w:drawing>
          <wp:inline distT="0" distB="0" distL="0" distR="0" wp14:anchorId="7E783D55" wp14:editId="350E7162">
            <wp:extent cx="3562350" cy="8477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847725"/>
                    </a:xfrm>
                    <a:prstGeom prst="rect">
                      <a:avLst/>
                    </a:prstGeom>
                  </pic:spPr>
                </pic:pic>
              </a:graphicData>
            </a:graphic>
          </wp:inline>
        </w:drawing>
      </w:r>
    </w:p>
    <w:p w:rsidR="00BA35C8" w:rsidRDefault="00BA35C8" w:rsidP="00FF05BC">
      <w:pPr>
        <w:jc w:val="both"/>
      </w:pPr>
      <w:r>
        <w:t>Avanzamos a la siguiente letra y c</w:t>
      </w:r>
      <w:r w:rsidR="00E96478">
        <w:t xml:space="preserve">ontinuamos buscando </w:t>
      </w:r>
      <w:r>
        <w:t xml:space="preserve">en </w:t>
      </w:r>
      <w:r w:rsidR="00E96478">
        <w:t>el lado izquierdo el patrón “AN”</w:t>
      </w:r>
      <w:r w:rsidR="00B71DB6">
        <w:t>.</w:t>
      </w:r>
    </w:p>
    <w:p w:rsidR="00BA35C8" w:rsidRDefault="00BA35C8" w:rsidP="00FF05BC">
      <w:pPr>
        <w:jc w:val="both"/>
      </w:pPr>
      <w:r>
        <w:rPr>
          <w:noProof/>
        </w:rPr>
        <w:drawing>
          <wp:inline distT="0" distB="0" distL="0" distR="0" wp14:anchorId="6398670D" wp14:editId="49D41D6C">
            <wp:extent cx="3590925" cy="8667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866775"/>
                    </a:xfrm>
                    <a:prstGeom prst="rect">
                      <a:avLst/>
                    </a:prstGeom>
                  </pic:spPr>
                </pic:pic>
              </a:graphicData>
            </a:graphic>
          </wp:inline>
        </w:drawing>
      </w:r>
    </w:p>
    <w:p w:rsidR="001F7850" w:rsidRDefault="00E96478" w:rsidP="00FF05BC">
      <w:pPr>
        <w:jc w:val="both"/>
      </w:pPr>
      <w:r>
        <w:t>como no se encuentra</w:t>
      </w:r>
      <w:r w:rsidR="00BA35C8">
        <w:t>,</w:t>
      </w:r>
      <w:r>
        <w:t xml:space="preserve"> reducimos a buscar el patrón “</w:t>
      </w:r>
      <w:r w:rsidR="00BA35C8">
        <w:t>N</w:t>
      </w:r>
      <w:r>
        <w:t>”</w:t>
      </w:r>
    </w:p>
    <w:p w:rsidR="00BD5997" w:rsidRDefault="00662902" w:rsidP="00FF05BC">
      <w:pPr>
        <w:jc w:val="both"/>
      </w:pPr>
      <w:r>
        <w:rPr>
          <w:noProof/>
        </w:rPr>
        <w:drawing>
          <wp:inline distT="0" distB="0" distL="0" distR="0" wp14:anchorId="10E8EC58" wp14:editId="0C570B69">
            <wp:extent cx="3590925" cy="847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0925" cy="847725"/>
                    </a:xfrm>
                    <a:prstGeom prst="rect">
                      <a:avLst/>
                    </a:prstGeom>
                  </pic:spPr>
                </pic:pic>
              </a:graphicData>
            </a:graphic>
          </wp:inline>
        </w:drawing>
      </w:r>
    </w:p>
    <w:p w:rsidR="009D4319" w:rsidRDefault="00E828FD" w:rsidP="00FF05BC">
      <w:pPr>
        <w:jc w:val="both"/>
      </w:pPr>
      <w:r>
        <w:t>Al encontrarlo al lado izquierdo</w:t>
      </w:r>
      <w:r w:rsidR="002D5924">
        <w:t>,</w:t>
      </w:r>
      <w:r>
        <w:t xml:space="preserve"> se hace la resta y se coloca el numero en la posición “B”</w:t>
      </w:r>
      <w:r w:rsidR="00B71DB6">
        <w:t>.</w:t>
      </w:r>
    </w:p>
    <w:p w:rsidR="00374FD5" w:rsidRDefault="00374FD5" w:rsidP="00FF05BC">
      <w:pPr>
        <w:jc w:val="both"/>
      </w:pPr>
      <w:r>
        <w:rPr>
          <w:noProof/>
        </w:rPr>
        <w:drawing>
          <wp:inline distT="0" distB="0" distL="0" distR="0" wp14:anchorId="31EDF214" wp14:editId="0E6AC49C">
            <wp:extent cx="3533775" cy="8382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3775" cy="838200"/>
                    </a:xfrm>
                    <a:prstGeom prst="rect">
                      <a:avLst/>
                    </a:prstGeom>
                  </pic:spPr>
                </pic:pic>
              </a:graphicData>
            </a:graphic>
          </wp:inline>
        </w:drawing>
      </w:r>
    </w:p>
    <w:p w:rsidR="00374FD5" w:rsidRDefault="00374FD5" w:rsidP="00FF05BC">
      <w:pPr>
        <w:jc w:val="both"/>
      </w:pPr>
      <w:r>
        <w:t xml:space="preserve">Se avanza a la siguiente letra y continuamos buscando en el lado izquierdo el </w:t>
      </w:r>
      <w:r w:rsidR="00B71DB6">
        <w:t>patrón</w:t>
      </w:r>
      <w:r>
        <w:t xml:space="preserve"> “BAN”</w:t>
      </w:r>
      <w:r w:rsidR="00B71DB6">
        <w:t>.</w:t>
      </w:r>
    </w:p>
    <w:p w:rsidR="00374FD5" w:rsidRDefault="00374FD5" w:rsidP="00FF05BC">
      <w:pPr>
        <w:jc w:val="both"/>
      </w:pPr>
      <w:r>
        <w:rPr>
          <w:noProof/>
        </w:rPr>
        <w:drawing>
          <wp:inline distT="0" distB="0" distL="0" distR="0" wp14:anchorId="1B4A1120" wp14:editId="76E0D709">
            <wp:extent cx="3552825" cy="8382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2825" cy="838200"/>
                    </a:xfrm>
                    <a:prstGeom prst="rect">
                      <a:avLst/>
                    </a:prstGeom>
                  </pic:spPr>
                </pic:pic>
              </a:graphicData>
            </a:graphic>
          </wp:inline>
        </w:drawing>
      </w:r>
    </w:p>
    <w:p w:rsidR="00374FD5" w:rsidRDefault="00B71DB6" w:rsidP="00FF05BC">
      <w:pPr>
        <w:jc w:val="both"/>
      </w:pPr>
      <w:r>
        <w:t>Como no se encuentra, se reduce a “AN”. Como no se encuentra, se reduce a “N”.</w:t>
      </w:r>
    </w:p>
    <w:p w:rsidR="00113FBA" w:rsidRDefault="00113FBA" w:rsidP="00FF05BC">
      <w:pPr>
        <w:jc w:val="both"/>
      </w:pPr>
      <w:r>
        <w:rPr>
          <w:noProof/>
        </w:rPr>
        <w:drawing>
          <wp:inline distT="0" distB="0" distL="0" distR="0" wp14:anchorId="0000A2F0" wp14:editId="66700060">
            <wp:extent cx="3590925" cy="8477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847725"/>
                    </a:xfrm>
                    <a:prstGeom prst="rect">
                      <a:avLst/>
                    </a:prstGeom>
                  </pic:spPr>
                </pic:pic>
              </a:graphicData>
            </a:graphic>
          </wp:inline>
        </w:drawing>
      </w:r>
    </w:p>
    <w:p w:rsidR="00B71DB6" w:rsidRDefault="00B71DB6" w:rsidP="00FF05BC">
      <w:pPr>
        <w:jc w:val="both"/>
      </w:pPr>
      <w:r>
        <w:rPr>
          <w:noProof/>
        </w:rPr>
        <w:drawing>
          <wp:inline distT="0" distB="0" distL="0" distR="0" wp14:anchorId="68518797" wp14:editId="46C7C6D1">
            <wp:extent cx="3562350" cy="828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350" cy="828675"/>
                    </a:xfrm>
                    <a:prstGeom prst="rect">
                      <a:avLst/>
                    </a:prstGeom>
                  </pic:spPr>
                </pic:pic>
              </a:graphicData>
            </a:graphic>
          </wp:inline>
        </w:drawing>
      </w:r>
    </w:p>
    <w:p w:rsidR="002D5924" w:rsidRDefault="002D5924" w:rsidP="00FF05BC">
      <w:pPr>
        <w:jc w:val="both"/>
      </w:pPr>
      <w:r>
        <w:t>Al encontrarlo al lado izquierdo, se hace la resta y se coloca el numero en la posición “A”.</w:t>
      </w:r>
    </w:p>
    <w:p w:rsidR="002D5924" w:rsidRDefault="002D5924" w:rsidP="00FF05BC">
      <w:pPr>
        <w:jc w:val="both"/>
      </w:pPr>
      <w:r>
        <w:rPr>
          <w:noProof/>
        </w:rPr>
        <w:lastRenderedPageBreak/>
        <w:drawing>
          <wp:inline distT="0" distB="0" distL="0" distR="0" wp14:anchorId="1838BB2A" wp14:editId="4079395B">
            <wp:extent cx="3581400" cy="847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400" cy="847725"/>
                    </a:xfrm>
                    <a:prstGeom prst="rect">
                      <a:avLst/>
                    </a:prstGeom>
                  </pic:spPr>
                </pic:pic>
              </a:graphicData>
            </a:graphic>
          </wp:inline>
        </w:drawing>
      </w:r>
    </w:p>
    <w:p w:rsidR="002D5924" w:rsidRDefault="002D5924" w:rsidP="00FF05BC">
      <w:pPr>
        <w:jc w:val="both"/>
      </w:pPr>
      <w:r>
        <w:t>Se avanza a la siguiente letra y continuamos buscando en el lado izquierdo el patrón “ABAN”.</w:t>
      </w:r>
    </w:p>
    <w:p w:rsidR="002D5924" w:rsidRDefault="002D5924" w:rsidP="00FF05BC">
      <w:pPr>
        <w:jc w:val="both"/>
      </w:pPr>
      <w:r>
        <w:rPr>
          <w:noProof/>
        </w:rPr>
        <w:drawing>
          <wp:inline distT="0" distB="0" distL="0" distR="0" wp14:anchorId="40E251AE" wp14:editId="709973B3">
            <wp:extent cx="3562350" cy="847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350" cy="847725"/>
                    </a:xfrm>
                    <a:prstGeom prst="rect">
                      <a:avLst/>
                    </a:prstGeom>
                  </pic:spPr>
                </pic:pic>
              </a:graphicData>
            </a:graphic>
          </wp:inline>
        </w:drawing>
      </w:r>
    </w:p>
    <w:p w:rsidR="002D5924" w:rsidRDefault="002D5924" w:rsidP="00FF05BC">
      <w:pPr>
        <w:jc w:val="both"/>
      </w:pPr>
      <w:r>
        <w:t>Se continua el procedimiento hasta llenar el D2.</w:t>
      </w:r>
    </w:p>
    <w:p w:rsidR="002D5924" w:rsidRDefault="00113FBA" w:rsidP="00FF05BC">
      <w:pPr>
        <w:jc w:val="both"/>
      </w:pPr>
      <w:r>
        <w:rPr>
          <w:noProof/>
        </w:rPr>
        <w:drawing>
          <wp:inline distT="0" distB="0" distL="0" distR="0" wp14:anchorId="7C5DA07B" wp14:editId="418E0EDF">
            <wp:extent cx="3619500" cy="4857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6667"/>
                    <a:stretch/>
                  </pic:blipFill>
                  <pic:spPr bwMode="auto">
                    <a:xfrm>
                      <a:off x="0" y="0"/>
                      <a:ext cx="3619500" cy="4857750"/>
                    </a:xfrm>
                    <a:prstGeom prst="rect">
                      <a:avLst/>
                    </a:prstGeom>
                    <a:ln>
                      <a:noFill/>
                    </a:ln>
                    <a:extLst>
                      <a:ext uri="{53640926-AAD7-44D8-BBD7-CCE9431645EC}">
                        <a14:shadowObscured xmlns:a14="http://schemas.microsoft.com/office/drawing/2010/main"/>
                      </a:ext>
                    </a:extLst>
                  </pic:spPr>
                </pic:pic>
              </a:graphicData>
            </a:graphic>
          </wp:inline>
        </w:drawing>
      </w:r>
    </w:p>
    <w:p w:rsidR="00113FBA" w:rsidRDefault="00113FBA" w:rsidP="00FF05BC">
      <w:pPr>
        <w:jc w:val="both"/>
      </w:pPr>
      <w:r>
        <w:rPr>
          <w:noProof/>
        </w:rPr>
        <w:lastRenderedPageBreak/>
        <w:drawing>
          <wp:inline distT="0" distB="0" distL="0" distR="0" wp14:anchorId="0E3AA83A" wp14:editId="2DB63A33">
            <wp:extent cx="3581400" cy="4791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4791075"/>
                    </a:xfrm>
                    <a:prstGeom prst="rect">
                      <a:avLst/>
                    </a:prstGeom>
                  </pic:spPr>
                </pic:pic>
              </a:graphicData>
            </a:graphic>
          </wp:inline>
        </w:drawing>
      </w:r>
    </w:p>
    <w:p w:rsidR="00113FBA" w:rsidRDefault="00BA12A0" w:rsidP="00FF05BC">
      <w:pPr>
        <w:jc w:val="both"/>
      </w:pPr>
      <w:r>
        <w:rPr>
          <w:noProof/>
        </w:rPr>
        <w:lastRenderedPageBreak/>
        <w:drawing>
          <wp:inline distT="0" distB="0" distL="0" distR="0" wp14:anchorId="236F2610" wp14:editId="3F1FD015">
            <wp:extent cx="3600450" cy="68103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450" cy="6810375"/>
                    </a:xfrm>
                    <a:prstGeom prst="rect">
                      <a:avLst/>
                    </a:prstGeom>
                  </pic:spPr>
                </pic:pic>
              </a:graphicData>
            </a:graphic>
          </wp:inline>
        </w:drawing>
      </w:r>
    </w:p>
    <w:p w:rsidR="00BA12A0" w:rsidRDefault="000C220E" w:rsidP="00FF05BC">
      <w:pPr>
        <w:jc w:val="both"/>
      </w:pPr>
      <w:r>
        <w:rPr>
          <w:noProof/>
        </w:rPr>
        <w:lastRenderedPageBreak/>
        <w:drawing>
          <wp:inline distT="0" distB="0" distL="0" distR="0" wp14:anchorId="2DA101F1" wp14:editId="2FA25E6B">
            <wp:extent cx="3257550" cy="68961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7550" cy="6896100"/>
                    </a:xfrm>
                    <a:prstGeom prst="rect">
                      <a:avLst/>
                    </a:prstGeom>
                  </pic:spPr>
                </pic:pic>
              </a:graphicData>
            </a:graphic>
          </wp:inline>
        </w:drawing>
      </w:r>
      <w:r w:rsidR="007C5C71">
        <w:rPr>
          <w:noProof/>
        </w:rPr>
        <w:lastRenderedPageBreak/>
        <w:drawing>
          <wp:inline distT="0" distB="0" distL="0" distR="0" wp14:anchorId="00B87EE4" wp14:editId="2DABDA9A">
            <wp:extent cx="3267075" cy="68961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6896100"/>
                    </a:xfrm>
                    <a:prstGeom prst="rect">
                      <a:avLst/>
                    </a:prstGeom>
                  </pic:spPr>
                </pic:pic>
              </a:graphicData>
            </a:graphic>
          </wp:inline>
        </w:drawing>
      </w:r>
      <w:r w:rsidR="00DD55ED">
        <w:rPr>
          <w:noProof/>
        </w:rPr>
        <w:lastRenderedPageBreak/>
        <w:drawing>
          <wp:inline distT="0" distB="0" distL="0" distR="0" wp14:anchorId="4B7F02A2" wp14:editId="0988B6EC">
            <wp:extent cx="3286125" cy="68770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6877050"/>
                    </a:xfrm>
                    <a:prstGeom prst="rect">
                      <a:avLst/>
                    </a:prstGeom>
                  </pic:spPr>
                </pic:pic>
              </a:graphicData>
            </a:graphic>
          </wp:inline>
        </w:drawing>
      </w:r>
      <w:r w:rsidR="00DD55ED">
        <w:rPr>
          <w:noProof/>
        </w:rPr>
        <w:lastRenderedPageBreak/>
        <w:drawing>
          <wp:inline distT="0" distB="0" distL="0" distR="0" wp14:anchorId="2DF0863B" wp14:editId="72480699">
            <wp:extent cx="3048000" cy="3153406"/>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0701" cy="3156201"/>
                    </a:xfrm>
                    <a:prstGeom prst="rect">
                      <a:avLst/>
                    </a:prstGeom>
                  </pic:spPr>
                </pic:pic>
              </a:graphicData>
            </a:graphic>
          </wp:inline>
        </w:drawing>
      </w:r>
    </w:p>
    <w:p w:rsidR="00F5123C" w:rsidRDefault="00F5123C" w:rsidP="00FF05BC">
      <w:pPr>
        <w:jc w:val="both"/>
      </w:pPr>
      <w:r>
        <w:t>Después de llenar el de D2, lo vamos a comparar con la cadena madre:</w:t>
      </w:r>
    </w:p>
    <w:p w:rsidR="00F5123C" w:rsidRDefault="00F5123C" w:rsidP="00F5123C">
      <w:pPr>
        <w:jc w:val="both"/>
      </w:pPr>
      <w:r>
        <w:t>Cadena madre: SODLIXHLA</w:t>
      </w:r>
      <w:r w:rsidR="0036387D">
        <w:t>N</w:t>
      </w:r>
      <w:r>
        <w:t>ENTABANGFWOL</w:t>
      </w:r>
      <w:r w:rsidR="0036387D">
        <w:t>LAMEN</w:t>
      </w:r>
    </w:p>
    <w:p w:rsidR="0036387D" w:rsidRDefault="0036387D" w:rsidP="00F5123C">
      <w:pPr>
        <w:jc w:val="both"/>
      </w:pPr>
      <w:r>
        <w:t>Primero se coloca la palabra al comienzo de la cadena madre</w:t>
      </w:r>
      <w:r w:rsidR="00A574ED">
        <w:t>, al coincidir el ultimo patrón de la cadena con el de la cadena madre nos olvidamos de la tabla D1 y nos centramos en la tabla D2</w:t>
      </w:r>
      <w:r w:rsidR="003E4E78">
        <w:t>.</w:t>
      </w:r>
    </w:p>
    <w:p w:rsidR="003E4E78" w:rsidRDefault="003E4E78" w:rsidP="00F5123C">
      <w:pPr>
        <w:jc w:val="both"/>
      </w:pPr>
      <w:r>
        <w:t>Buscamos hasta encontrar un fallo</w:t>
      </w:r>
    </w:p>
    <w:p w:rsidR="003E4E78" w:rsidRDefault="00F2781A" w:rsidP="00FF05BC">
      <w:pPr>
        <w:jc w:val="both"/>
      </w:pPr>
      <w:r>
        <w:rPr>
          <w:noProof/>
        </w:rPr>
        <w:drawing>
          <wp:inline distT="0" distB="0" distL="0" distR="0" wp14:anchorId="1986A72D" wp14:editId="36C0C4EC">
            <wp:extent cx="4924425" cy="152433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7342" cy="1534524"/>
                    </a:xfrm>
                    <a:prstGeom prst="rect">
                      <a:avLst/>
                    </a:prstGeom>
                  </pic:spPr>
                </pic:pic>
              </a:graphicData>
            </a:graphic>
          </wp:inline>
        </w:drawing>
      </w:r>
    </w:p>
    <w:p w:rsidR="003E4E78" w:rsidRDefault="003E4E78" w:rsidP="00FF05BC">
      <w:pPr>
        <w:jc w:val="both"/>
      </w:pPr>
      <w:r>
        <w:t>Como no coincide la “B” con la “L”, nos vamos a nuestra tabla para mirar cuantos espacios corremos la cadena hacia la derecha. En este caso son 7 espacios.</w:t>
      </w:r>
    </w:p>
    <w:p w:rsidR="003E4E78" w:rsidRDefault="00F2781A" w:rsidP="00FF05BC">
      <w:pPr>
        <w:jc w:val="both"/>
      </w:pPr>
      <w:r>
        <w:rPr>
          <w:noProof/>
        </w:rPr>
        <w:drawing>
          <wp:inline distT="0" distB="0" distL="0" distR="0" wp14:anchorId="669840DE" wp14:editId="04BF3230">
            <wp:extent cx="5507990" cy="5340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7990" cy="534035"/>
                    </a:xfrm>
                    <a:prstGeom prst="rect">
                      <a:avLst/>
                    </a:prstGeom>
                  </pic:spPr>
                </pic:pic>
              </a:graphicData>
            </a:graphic>
          </wp:inline>
        </w:drawing>
      </w:r>
    </w:p>
    <w:p w:rsidR="00F2781A" w:rsidRDefault="00F2781A" w:rsidP="00FF05BC">
      <w:pPr>
        <w:jc w:val="both"/>
      </w:pPr>
      <w:r>
        <w:t xml:space="preserve">Se verifica la </w:t>
      </w:r>
      <w:proofErr w:type="spellStart"/>
      <w:r>
        <w:t>ultima</w:t>
      </w:r>
      <w:proofErr w:type="spellEnd"/>
      <w:r>
        <w:t xml:space="preserve"> letra y como encuentra coincidencia recorre toda la cadena hasta que coincida, si no coincide repite el procedimiento hasta encontrar la palabra.</w:t>
      </w:r>
    </w:p>
    <w:p w:rsidR="00F2781A" w:rsidRDefault="00F2781A" w:rsidP="00FF05BC">
      <w:pPr>
        <w:jc w:val="both"/>
      </w:pPr>
      <w:r>
        <w:rPr>
          <w:noProof/>
        </w:rPr>
        <w:lastRenderedPageBreak/>
        <w:drawing>
          <wp:inline distT="0" distB="0" distL="0" distR="0" wp14:anchorId="29B038E9" wp14:editId="4CCC90E6">
            <wp:extent cx="5507990" cy="6527800"/>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7990" cy="6527800"/>
                    </a:xfrm>
                    <a:prstGeom prst="rect">
                      <a:avLst/>
                    </a:prstGeom>
                  </pic:spPr>
                </pic:pic>
              </a:graphicData>
            </a:graphic>
          </wp:inline>
        </w:drawing>
      </w:r>
    </w:p>
    <w:p w:rsidR="00420394" w:rsidRPr="00D5413C" w:rsidRDefault="00420394" w:rsidP="00FF05BC">
      <w:pPr>
        <w:pStyle w:val="Ttulo2"/>
        <w:jc w:val="both"/>
      </w:pPr>
      <w:r>
        <w:t>Conclusiones</w:t>
      </w:r>
    </w:p>
    <w:p w:rsidR="00420394" w:rsidRPr="0045415D" w:rsidRDefault="0045415D" w:rsidP="00FF05BC">
      <w:pPr>
        <w:pStyle w:val="Prrafodelista"/>
        <w:numPr>
          <w:ilvl w:val="0"/>
          <w:numId w:val="27"/>
        </w:numPr>
        <w:jc w:val="both"/>
      </w:pPr>
      <w:r>
        <w:t>Podemos decir que el algoritmo de Boyer Moore tiene aplicaciones variadas como la búsqueda de una palabra en un archivo de texto, este algoritmo es extremadamente rápido, aun cuando exista un gran número de letras</w:t>
      </w:r>
    </w:p>
    <w:p w:rsidR="00420394" w:rsidRPr="0045415D" w:rsidRDefault="0045415D" w:rsidP="00FF05BC">
      <w:pPr>
        <w:pStyle w:val="Prrafodelista"/>
        <w:numPr>
          <w:ilvl w:val="0"/>
          <w:numId w:val="27"/>
        </w:numPr>
        <w:jc w:val="both"/>
      </w:pPr>
      <w:r>
        <w:t xml:space="preserve">En grandes series de documentos en un dominio particular, el algoritmo de Boyer Moore </w:t>
      </w:r>
      <w:proofErr w:type="spellStart"/>
      <w:r>
        <w:t>Horspool</w:t>
      </w:r>
      <w:proofErr w:type="spellEnd"/>
      <w:r>
        <w:t xml:space="preserve"> alcanza los mejores resultados al encontrar una secuencia de texto o palabra, este algoritmo realiza la búsqueda por lo menos dos veces más rápido que otros algoritmos.</w:t>
      </w:r>
    </w:p>
    <w:p w:rsidR="00420394" w:rsidRDefault="00420394" w:rsidP="00420394">
      <w:pPr>
        <w:pStyle w:val="Ttulo1"/>
      </w:pPr>
      <w:r>
        <w:lastRenderedPageBreak/>
        <w:t>Fuerza bruta</w:t>
      </w:r>
    </w:p>
    <w:p w:rsidR="00420394" w:rsidRDefault="005002CC" w:rsidP="005002CC">
      <w:pPr>
        <w:jc w:val="both"/>
      </w:pPr>
      <w:r>
        <w:t xml:space="preserve">Este algoritmo se encarga de buscar una palabra en </w:t>
      </w:r>
      <w:r w:rsidR="00B25700">
        <w:t>específico</w:t>
      </w:r>
      <w:r>
        <w:t xml:space="preserve"> dentro de un texto, vamos a buscar la palabra “sentada” dentro del párrafo que tomamos del libro “Pulgarcito, Hermanos Grim”.</w:t>
      </w:r>
    </w:p>
    <w:p w:rsidR="00D333DA" w:rsidRDefault="00D333DA" w:rsidP="005002CC">
      <w:pPr>
        <w:jc w:val="both"/>
      </w:pPr>
      <w:r w:rsidRPr="00D333DA">
        <w:t>El algoritmo empieza tomando el texto, separa palabra por palabra y la va almacenando en un arreglo para posteriormente comparar la palabra a buscar con cada posición de arreglo. Cada</w:t>
      </w:r>
      <w:r>
        <w:t xml:space="preserve"> </w:t>
      </w:r>
      <w:r w:rsidRPr="00D333DA">
        <w:t>vez que se encuentre la palabra a buscar, se tiene un contador que va sumando para arrojar la información de cuantas veces se repite la palabra o si la palabra no existe en el texto.</w:t>
      </w:r>
    </w:p>
    <w:p w:rsidR="00D333DA" w:rsidRDefault="00D333DA" w:rsidP="005002CC">
      <w:pPr>
        <w:jc w:val="both"/>
      </w:pPr>
      <w:r>
        <w:rPr>
          <w:noProof/>
        </w:rPr>
        <w:drawing>
          <wp:inline distT="0" distB="0" distL="0" distR="0" wp14:anchorId="7326199D" wp14:editId="6D3416C6">
            <wp:extent cx="5507990" cy="10706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7990" cy="1070610"/>
                    </a:xfrm>
                    <a:prstGeom prst="rect">
                      <a:avLst/>
                    </a:prstGeom>
                  </pic:spPr>
                </pic:pic>
              </a:graphicData>
            </a:graphic>
          </wp:inline>
        </w:drawing>
      </w:r>
    </w:p>
    <w:p w:rsidR="00D333DA" w:rsidRDefault="00D333DA" w:rsidP="005002CC">
      <w:pPr>
        <w:jc w:val="both"/>
      </w:pPr>
      <w:r>
        <w:rPr>
          <w:noProof/>
        </w:rPr>
        <w:drawing>
          <wp:inline distT="0" distB="0" distL="0" distR="0" wp14:anchorId="580CFB15" wp14:editId="2A0AA803">
            <wp:extent cx="5507990" cy="21532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7990" cy="2153285"/>
                    </a:xfrm>
                    <a:prstGeom prst="rect">
                      <a:avLst/>
                    </a:prstGeom>
                  </pic:spPr>
                </pic:pic>
              </a:graphicData>
            </a:graphic>
          </wp:inline>
        </w:drawing>
      </w:r>
    </w:p>
    <w:p w:rsidR="00D333DA" w:rsidRDefault="00D333DA" w:rsidP="005002CC">
      <w:pPr>
        <w:jc w:val="both"/>
      </w:pPr>
      <w:r>
        <w:rPr>
          <w:noProof/>
        </w:rPr>
        <w:drawing>
          <wp:inline distT="0" distB="0" distL="0" distR="0" wp14:anchorId="4E24DED3" wp14:editId="3AD13465">
            <wp:extent cx="5507990" cy="21488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7990" cy="2148840"/>
                    </a:xfrm>
                    <a:prstGeom prst="rect">
                      <a:avLst/>
                    </a:prstGeom>
                  </pic:spPr>
                </pic:pic>
              </a:graphicData>
            </a:graphic>
          </wp:inline>
        </w:drawing>
      </w:r>
    </w:p>
    <w:p w:rsidR="00D333DA" w:rsidRDefault="00D333DA" w:rsidP="005002CC">
      <w:pPr>
        <w:jc w:val="both"/>
      </w:pPr>
      <w:r>
        <w:rPr>
          <w:noProof/>
        </w:rPr>
        <w:lastRenderedPageBreak/>
        <w:drawing>
          <wp:inline distT="0" distB="0" distL="0" distR="0" wp14:anchorId="51CE33CD" wp14:editId="06ED6BF9">
            <wp:extent cx="5507990" cy="21520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7990" cy="2152015"/>
                    </a:xfrm>
                    <a:prstGeom prst="rect">
                      <a:avLst/>
                    </a:prstGeom>
                  </pic:spPr>
                </pic:pic>
              </a:graphicData>
            </a:graphic>
          </wp:inline>
        </w:drawing>
      </w:r>
    </w:p>
    <w:p w:rsidR="00D333DA" w:rsidRDefault="00D333DA" w:rsidP="005002CC">
      <w:pPr>
        <w:jc w:val="both"/>
      </w:pPr>
      <w:r>
        <w:rPr>
          <w:noProof/>
        </w:rPr>
        <w:drawing>
          <wp:inline distT="0" distB="0" distL="0" distR="0" wp14:anchorId="3DC3D524" wp14:editId="4577622D">
            <wp:extent cx="5507990" cy="1285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07990" cy="1285875"/>
                    </a:xfrm>
                    <a:prstGeom prst="rect">
                      <a:avLst/>
                    </a:prstGeom>
                  </pic:spPr>
                </pic:pic>
              </a:graphicData>
            </a:graphic>
          </wp:inline>
        </w:drawing>
      </w:r>
    </w:p>
    <w:p w:rsidR="00D333DA" w:rsidRDefault="00D333DA" w:rsidP="005002CC">
      <w:pPr>
        <w:jc w:val="both"/>
      </w:pPr>
      <w:r>
        <w:rPr>
          <w:noProof/>
        </w:rPr>
        <w:drawing>
          <wp:inline distT="0" distB="0" distL="0" distR="0" wp14:anchorId="6FF1F431" wp14:editId="664262FA">
            <wp:extent cx="5507990" cy="21520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7990" cy="2152015"/>
                    </a:xfrm>
                    <a:prstGeom prst="rect">
                      <a:avLst/>
                    </a:prstGeom>
                  </pic:spPr>
                </pic:pic>
              </a:graphicData>
            </a:graphic>
          </wp:inline>
        </w:drawing>
      </w:r>
    </w:p>
    <w:p w:rsidR="00D333DA" w:rsidRDefault="00D333DA" w:rsidP="005002CC">
      <w:pPr>
        <w:jc w:val="both"/>
      </w:pPr>
      <w:r>
        <w:rPr>
          <w:noProof/>
        </w:rPr>
        <w:drawing>
          <wp:inline distT="0" distB="0" distL="0" distR="0" wp14:anchorId="4A201240" wp14:editId="556D559C">
            <wp:extent cx="5507990" cy="21545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7990" cy="2154555"/>
                    </a:xfrm>
                    <a:prstGeom prst="rect">
                      <a:avLst/>
                    </a:prstGeom>
                  </pic:spPr>
                </pic:pic>
              </a:graphicData>
            </a:graphic>
          </wp:inline>
        </w:drawing>
      </w:r>
    </w:p>
    <w:p w:rsidR="00D333DA" w:rsidRDefault="00D333DA" w:rsidP="005002CC">
      <w:pPr>
        <w:jc w:val="both"/>
      </w:pPr>
      <w:r>
        <w:rPr>
          <w:noProof/>
        </w:rPr>
        <w:lastRenderedPageBreak/>
        <w:drawing>
          <wp:inline distT="0" distB="0" distL="0" distR="0" wp14:anchorId="11AE2078" wp14:editId="70668E10">
            <wp:extent cx="5507990" cy="17265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7990" cy="1726565"/>
                    </a:xfrm>
                    <a:prstGeom prst="rect">
                      <a:avLst/>
                    </a:prstGeom>
                  </pic:spPr>
                </pic:pic>
              </a:graphicData>
            </a:graphic>
          </wp:inline>
        </w:drawing>
      </w:r>
    </w:p>
    <w:p w:rsidR="00420394" w:rsidRPr="00D5413C" w:rsidRDefault="00420394" w:rsidP="00420394">
      <w:pPr>
        <w:pStyle w:val="Ttulo2"/>
      </w:pPr>
      <w:r>
        <w:t>Conclusiones</w:t>
      </w:r>
    </w:p>
    <w:p w:rsidR="00420394" w:rsidRDefault="005002CC" w:rsidP="005002CC">
      <w:pPr>
        <w:pStyle w:val="Prrafodelista"/>
        <w:numPr>
          <w:ilvl w:val="0"/>
          <w:numId w:val="28"/>
        </w:numPr>
        <w:jc w:val="both"/>
      </w:pPr>
      <w:r>
        <w:t>Usar un algoritmo de fuerza bruta para encontrar una palabra dentro de un texto no siempre es la mejor opción, aunque encuentre la solución, no siempre lo hará de la manera más optima consumiendo los mínimos recursos posibles.</w:t>
      </w:r>
    </w:p>
    <w:p w:rsidR="00420394" w:rsidRPr="0043287B" w:rsidRDefault="0043287B" w:rsidP="005002CC">
      <w:pPr>
        <w:pStyle w:val="Prrafodelista"/>
        <w:numPr>
          <w:ilvl w:val="0"/>
          <w:numId w:val="28"/>
        </w:numPr>
        <w:jc w:val="both"/>
      </w:pPr>
      <w:r>
        <w:t>Para buscar una palabra en un texto de una página no siempre será lo mismo que de un texto de mil páginas, por eso es importante implementar un algoritmo que realice las mínimas operaciones posibles a diferencia de uno de fuerza bruta.</w:t>
      </w:r>
    </w:p>
    <w:p w:rsidR="008227B9" w:rsidRDefault="008227B9" w:rsidP="008227B9">
      <w:pPr>
        <w:pStyle w:val="Ttulo1"/>
      </w:pPr>
      <w:r>
        <w:t>Floyd y Warshall</w:t>
      </w:r>
    </w:p>
    <w:p w:rsidR="008227B9" w:rsidRDefault="008227B9" w:rsidP="008227B9">
      <w:pPr>
        <w:jc w:val="both"/>
      </w:pPr>
    </w:p>
    <w:p w:rsidR="008227B9" w:rsidRPr="00D5413C" w:rsidRDefault="008227B9" w:rsidP="008227B9">
      <w:pPr>
        <w:pStyle w:val="Ttulo2"/>
        <w:jc w:val="both"/>
      </w:pPr>
      <w:r>
        <w:t>Conclusiones</w:t>
      </w:r>
    </w:p>
    <w:p w:rsidR="008227B9" w:rsidRPr="008227B9" w:rsidRDefault="008227B9" w:rsidP="008227B9">
      <w:pPr>
        <w:pStyle w:val="Prrafodelista"/>
        <w:numPr>
          <w:ilvl w:val="0"/>
          <w:numId w:val="43"/>
        </w:numPr>
        <w:jc w:val="both"/>
      </w:pPr>
      <w:r w:rsidRPr="008227B9">
        <w:t>A</w:t>
      </w:r>
    </w:p>
    <w:p w:rsidR="008227B9" w:rsidRPr="008227B9" w:rsidRDefault="008227B9" w:rsidP="008227B9">
      <w:pPr>
        <w:pStyle w:val="Prrafodelista"/>
        <w:numPr>
          <w:ilvl w:val="0"/>
          <w:numId w:val="43"/>
        </w:numPr>
        <w:jc w:val="both"/>
      </w:pPr>
      <w:r w:rsidRPr="008227B9">
        <w:t>B</w:t>
      </w:r>
    </w:p>
    <w:p w:rsidR="005B3FE8" w:rsidRDefault="005B3FE8" w:rsidP="005B3FE8"/>
    <w:p w:rsidR="005B3FE8" w:rsidRDefault="005B3FE8" w:rsidP="005B3FE8"/>
    <w:p w:rsidR="008227B9" w:rsidRDefault="008227B9" w:rsidP="005B3FE8"/>
    <w:p w:rsidR="008227B9" w:rsidRDefault="008227B9" w:rsidP="005B3FE8"/>
    <w:p w:rsidR="008227B9" w:rsidRDefault="008227B9" w:rsidP="005B3FE8"/>
    <w:p w:rsidR="008227B9" w:rsidRDefault="008227B9" w:rsidP="005B3FE8"/>
    <w:p w:rsidR="008227B9" w:rsidRDefault="008227B9" w:rsidP="005B3FE8"/>
    <w:p w:rsidR="008227B9" w:rsidRDefault="008227B9" w:rsidP="005B3FE8"/>
    <w:p w:rsidR="008227B9" w:rsidRDefault="008227B9" w:rsidP="005B3FE8"/>
    <w:p w:rsidR="005B3FE8" w:rsidRDefault="005B3FE8" w:rsidP="005B3FE8"/>
    <w:p w:rsidR="003517C4" w:rsidRDefault="00390E15" w:rsidP="003517C4">
      <w:pPr>
        <w:pStyle w:val="Ttulo1"/>
      </w:pPr>
      <w:r>
        <w:lastRenderedPageBreak/>
        <w:t>C</w:t>
      </w:r>
      <w:r w:rsidR="00F22643">
        <w:t>riterios de evaluación</w:t>
      </w:r>
    </w:p>
    <w:p w:rsidR="003517C4" w:rsidRPr="008227B9" w:rsidRDefault="003517C4" w:rsidP="00825887">
      <w:pPr>
        <w:jc w:val="both"/>
      </w:pPr>
      <w:r w:rsidRPr="008227B9">
        <w:t>CE1 Construye dos conclusiones propias acerca de la eficiencia de emplear tablas de hashing.</w:t>
      </w:r>
    </w:p>
    <w:p w:rsidR="003517C4" w:rsidRPr="008227B9" w:rsidRDefault="003517C4" w:rsidP="00825887">
      <w:pPr>
        <w:jc w:val="both"/>
      </w:pPr>
      <w:r w:rsidRPr="008227B9">
        <w:t>CE2 Construye dos conclusiones propias acerca de la eficiencia de las tres técnicas revisadas sobre el tema de caminos más cortos en un grafo y su uso.</w:t>
      </w:r>
    </w:p>
    <w:p w:rsidR="003517C4" w:rsidRPr="008227B9" w:rsidRDefault="003517C4" w:rsidP="00825887">
      <w:pPr>
        <w:jc w:val="both"/>
      </w:pPr>
      <w:r w:rsidRPr="008227B9">
        <w:t>CE3 Construye dos conclusiones propias acerca de la eficiencia de las técnicas de búsqueda de texto revisadas.</w:t>
      </w:r>
    </w:p>
    <w:p w:rsidR="003517C4" w:rsidRPr="008227B9" w:rsidRDefault="003517C4" w:rsidP="00825887">
      <w:pPr>
        <w:jc w:val="both"/>
      </w:pPr>
      <w:r w:rsidRPr="008227B9">
        <w:t>CE4 Guarda en la tabla de hash al menos 10 objetos diferentes del tema asignado, correctamente</w:t>
      </w:r>
    </w:p>
    <w:p w:rsidR="003517C4" w:rsidRPr="008227B9" w:rsidRDefault="003517C4" w:rsidP="00825887">
      <w:pPr>
        <w:jc w:val="both"/>
      </w:pPr>
      <w:r w:rsidRPr="008227B9">
        <w:t>CE5 Asigna correctamente una llave a cada información que almacena en la tabla.</w:t>
      </w:r>
    </w:p>
    <w:p w:rsidR="003517C4" w:rsidRPr="008227B9" w:rsidRDefault="003517C4" w:rsidP="00825887">
      <w:pPr>
        <w:jc w:val="both"/>
      </w:pPr>
      <w:r w:rsidRPr="008227B9">
        <w:t>CE6 Propone un mecanismo de conversión de llaves usando alguna de las funciones de hashing consultadas.</w:t>
      </w:r>
    </w:p>
    <w:p w:rsidR="003517C4" w:rsidRPr="008227B9" w:rsidRDefault="003517C4" w:rsidP="00825887">
      <w:pPr>
        <w:jc w:val="both"/>
      </w:pPr>
      <w:r w:rsidRPr="008227B9">
        <w:t>CE7 Soluciona las colisiones usando alguno de los mecanismos de resolución consultados.</w:t>
      </w:r>
    </w:p>
    <w:p w:rsidR="003517C4" w:rsidRPr="008227B9" w:rsidRDefault="003517C4" w:rsidP="00825887">
      <w:pPr>
        <w:jc w:val="both"/>
      </w:pPr>
      <w:r w:rsidRPr="008227B9">
        <w:t>CE8 Propone un grafo con mínimo 8 nodos y 16 enlaces que tenga sentido y relación directa con el tema asignado.</w:t>
      </w:r>
    </w:p>
    <w:p w:rsidR="003517C4" w:rsidRPr="008227B9" w:rsidRDefault="003517C4" w:rsidP="00825887">
      <w:pPr>
        <w:jc w:val="both"/>
      </w:pPr>
      <w:r w:rsidRPr="008227B9">
        <w:t>CE9 Hace la prueba del escritorio usando el grafo, para ilustrar el cálculo del camino más corto en un grafo sin pesos.</w:t>
      </w:r>
    </w:p>
    <w:p w:rsidR="003517C4" w:rsidRPr="008227B9" w:rsidRDefault="003517C4" w:rsidP="00825887">
      <w:pPr>
        <w:jc w:val="both"/>
      </w:pPr>
      <w:r w:rsidRPr="008227B9">
        <w:t xml:space="preserve">CE10 Hace la prueba del escritorio usando su grafo para ilustrar el cálculo del camino más corto empleando </w:t>
      </w:r>
      <w:r w:rsidR="00C639A8" w:rsidRPr="008227B9">
        <w:t>Dijsktra</w:t>
      </w:r>
      <w:r w:rsidRPr="008227B9">
        <w:t>.</w:t>
      </w:r>
    </w:p>
    <w:p w:rsidR="003517C4" w:rsidRPr="008227B9" w:rsidRDefault="003517C4" w:rsidP="00825887">
      <w:pPr>
        <w:jc w:val="both"/>
      </w:pPr>
      <w:r w:rsidRPr="008227B9">
        <w:t>CE11 Hace la prueba del escritorio usando su grafo para ilustrar el cálculo del camino más corto empleando Floyd y Warshall.</w:t>
      </w:r>
    </w:p>
    <w:p w:rsidR="003517C4" w:rsidRPr="008227B9" w:rsidRDefault="003517C4" w:rsidP="00825887">
      <w:pPr>
        <w:jc w:val="both"/>
      </w:pPr>
      <w:r w:rsidRPr="008227B9">
        <w:t>CE12 Ilustra a través de una prueba de escritorio, el uso correcto de un algoritmo de fuerza bruta para buscar una palabra dentro de un texto.</w:t>
      </w:r>
    </w:p>
    <w:p w:rsidR="003517C4" w:rsidRPr="008227B9" w:rsidRDefault="003517C4" w:rsidP="00825887">
      <w:pPr>
        <w:jc w:val="both"/>
      </w:pPr>
      <w:r w:rsidRPr="008227B9">
        <w:t>CE13 Ilustra a través de una prueba de escritorio, el uso correcto del algoritmo de Knuth-Morris-Pratt para buscar una palabra dentro de un texto.</w:t>
      </w:r>
    </w:p>
    <w:p w:rsidR="003517C4" w:rsidRPr="008227B9" w:rsidRDefault="003517C4" w:rsidP="00825887">
      <w:pPr>
        <w:jc w:val="both"/>
      </w:pPr>
      <w:r w:rsidRPr="008227B9">
        <w:t>CE14 Ilustra a través de una prueba de escritorio, el uso correcto del algoritmo de Boyer-Moore para buscar una palabra dentro de un texto.</w:t>
      </w:r>
    </w:p>
    <w:p w:rsidR="003517C4" w:rsidRPr="007021DE" w:rsidRDefault="003517C4" w:rsidP="00825887">
      <w:pPr>
        <w:jc w:val="both"/>
      </w:pPr>
      <w:r w:rsidRPr="008227B9">
        <w:t>CE15 Concluye el tipo de características del texto para emplear cada algoritmo</w:t>
      </w:r>
    </w:p>
    <w:p w:rsidR="003517C4" w:rsidRPr="007021DE" w:rsidRDefault="003517C4" w:rsidP="007021DE"/>
    <w:sectPr w:rsidR="003517C4" w:rsidRPr="007021DE" w:rsidSect="00100563">
      <w:footerReference w:type="default" r:id="rId64"/>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645" w:rsidRDefault="00AF0645">
      <w:pPr>
        <w:spacing w:before="0" w:after="0" w:line="240" w:lineRule="auto"/>
      </w:pPr>
      <w:r>
        <w:separator/>
      </w:r>
    </w:p>
  </w:endnote>
  <w:endnote w:type="continuationSeparator" w:id="0">
    <w:p w:rsidR="00AF0645" w:rsidRDefault="00AF06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8F6" w:rsidRDefault="00844483">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9A6701">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645" w:rsidRDefault="00AF0645">
      <w:pPr>
        <w:spacing w:before="0" w:after="0" w:line="240" w:lineRule="auto"/>
      </w:pPr>
      <w:r>
        <w:separator/>
      </w:r>
    </w:p>
  </w:footnote>
  <w:footnote w:type="continuationSeparator" w:id="0">
    <w:p w:rsidR="00AF0645" w:rsidRDefault="00AF064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0404376"/>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1A12655"/>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FC41267"/>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6B85055"/>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91742E2"/>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AD463AE"/>
    <w:multiLevelType w:val="hybridMultilevel"/>
    <w:tmpl w:val="D5E663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D3E12B4"/>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276A3B0E"/>
    <w:multiLevelType w:val="hybridMultilevel"/>
    <w:tmpl w:val="37729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9A56627"/>
    <w:multiLevelType w:val="hybridMultilevel"/>
    <w:tmpl w:val="3C26D120"/>
    <w:lvl w:ilvl="0" w:tplc="24EA8A2C">
      <w:numFmt w:val="bullet"/>
      <w:lvlText w:val="-"/>
      <w:lvlJc w:val="left"/>
      <w:pPr>
        <w:ind w:left="720" w:hanging="360"/>
      </w:pPr>
      <w:rPr>
        <w:rFonts w:ascii="Constantia" w:eastAsiaTheme="minorEastAsia" w:hAnsi="Constantia"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E4A0562"/>
    <w:multiLevelType w:val="hybridMultilevel"/>
    <w:tmpl w:val="54603DFA"/>
    <w:lvl w:ilvl="0" w:tplc="24EA8A2C">
      <w:numFmt w:val="bullet"/>
      <w:lvlText w:val="-"/>
      <w:lvlJc w:val="left"/>
      <w:pPr>
        <w:ind w:left="720" w:hanging="360"/>
      </w:pPr>
      <w:rPr>
        <w:rFonts w:ascii="Constantia" w:eastAsiaTheme="minorEastAsia" w:hAnsi="Constantia" w:cstheme="minorBidi"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D035EB9"/>
    <w:multiLevelType w:val="hybridMultilevel"/>
    <w:tmpl w:val="622E0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1D6030E"/>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3A6770F"/>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F0701BC"/>
    <w:multiLevelType w:val="hybridMultilevel"/>
    <w:tmpl w:val="C77ECE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2D1668D"/>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67A3F58"/>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7720070"/>
    <w:multiLevelType w:val="hybridMultilevel"/>
    <w:tmpl w:val="5E1A5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9696C04"/>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C806DE7"/>
    <w:multiLevelType w:val="hybridMultilevel"/>
    <w:tmpl w:val="1110FD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6552052"/>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4681B3D"/>
    <w:multiLevelType w:val="hybridMultilevel"/>
    <w:tmpl w:val="622E0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6D77843"/>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D6E367A"/>
    <w:multiLevelType w:val="hybridMultilevel"/>
    <w:tmpl w:val="FCB096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7"/>
  </w:num>
  <w:num w:numId="8">
    <w:abstractNumId w:val="12"/>
  </w:num>
  <w:num w:numId="9">
    <w:abstractNumId w:val="22"/>
  </w:num>
  <w:num w:numId="10">
    <w:abstractNumId w:val="19"/>
  </w:num>
  <w:num w:numId="11">
    <w:abstractNumId w:val="35"/>
  </w:num>
  <w:num w:numId="12">
    <w:abstractNumId w:val="3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23"/>
  </w:num>
  <w:num w:numId="23">
    <w:abstractNumId w:val="15"/>
  </w:num>
  <w:num w:numId="24">
    <w:abstractNumId w:val="11"/>
  </w:num>
  <w:num w:numId="25">
    <w:abstractNumId w:val="25"/>
  </w:num>
  <w:num w:numId="26">
    <w:abstractNumId w:val="30"/>
  </w:num>
  <w:num w:numId="27">
    <w:abstractNumId w:val="10"/>
  </w:num>
  <w:num w:numId="28">
    <w:abstractNumId w:val="28"/>
  </w:num>
  <w:num w:numId="29">
    <w:abstractNumId w:val="27"/>
  </w:num>
  <w:num w:numId="30">
    <w:abstractNumId w:val="24"/>
  </w:num>
  <w:num w:numId="31">
    <w:abstractNumId w:val="36"/>
  </w:num>
  <w:num w:numId="32">
    <w:abstractNumId w:val="20"/>
  </w:num>
  <w:num w:numId="33">
    <w:abstractNumId w:val="14"/>
  </w:num>
  <w:num w:numId="34">
    <w:abstractNumId w:val="38"/>
  </w:num>
  <w:num w:numId="35">
    <w:abstractNumId w:val="18"/>
  </w:num>
  <w:num w:numId="36">
    <w:abstractNumId w:val="37"/>
  </w:num>
  <w:num w:numId="37">
    <w:abstractNumId w:val="13"/>
  </w:num>
  <w:num w:numId="38">
    <w:abstractNumId w:val="26"/>
  </w:num>
  <w:num w:numId="39">
    <w:abstractNumId w:val="29"/>
  </w:num>
  <w:num w:numId="40">
    <w:abstractNumId w:val="31"/>
  </w:num>
  <w:num w:numId="41">
    <w:abstractNumId w:val="34"/>
  </w:num>
  <w:num w:numId="42">
    <w:abstractNumId w:val="32"/>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8D"/>
    <w:rsid w:val="00036370"/>
    <w:rsid w:val="00036998"/>
    <w:rsid w:val="000675F8"/>
    <w:rsid w:val="00070B0E"/>
    <w:rsid w:val="000748AA"/>
    <w:rsid w:val="000A5501"/>
    <w:rsid w:val="000C220E"/>
    <w:rsid w:val="000D6A8E"/>
    <w:rsid w:val="00100563"/>
    <w:rsid w:val="00113FBA"/>
    <w:rsid w:val="00123857"/>
    <w:rsid w:val="001556BE"/>
    <w:rsid w:val="001638F6"/>
    <w:rsid w:val="001767E8"/>
    <w:rsid w:val="001A2000"/>
    <w:rsid w:val="001A6E3F"/>
    <w:rsid w:val="001B4720"/>
    <w:rsid w:val="001C5745"/>
    <w:rsid w:val="001F7850"/>
    <w:rsid w:val="00214D8D"/>
    <w:rsid w:val="002211D1"/>
    <w:rsid w:val="00227CC4"/>
    <w:rsid w:val="002334E7"/>
    <w:rsid w:val="00251B5E"/>
    <w:rsid w:val="0027571E"/>
    <w:rsid w:val="00286CDA"/>
    <w:rsid w:val="002A25B1"/>
    <w:rsid w:val="002D41E2"/>
    <w:rsid w:val="002D5924"/>
    <w:rsid w:val="002F248B"/>
    <w:rsid w:val="00302560"/>
    <w:rsid w:val="003209D6"/>
    <w:rsid w:val="00334A73"/>
    <w:rsid w:val="003422FF"/>
    <w:rsid w:val="00345384"/>
    <w:rsid w:val="003455BA"/>
    <w:rsid w:val="003517C4"/>
    <w:rsid w:val="003550A0"/>
    <w:rsid w:val="00360BD3"/>
    <w:rsid w:val="0036387D"/>
    <w:rsid w:val="00374FD5"/>
    <w:rsid w:val="00390E15"/>
    <w:rsid w:val="003D52AA"/>
    <w:rsid w:val="003E4E78"/>
    <w:rsid w:val="003F1122"/>
    <w:rsid w:val="00400ED4"/>
    <w:rsid w:val="00420394"/>
    <w:rsid w:val="0043287B"/>
    <w:rsid w:val="0045415D"/>
    <w:rsid w:val="0045491C"/>
    <w:rsid w:val="0048670B"/>
    <w:rsid w:val="00494A4A"/>
    <w:rsid w:val="004952C4"/>
    <w:rsid w:val="004D4DDB"/>
    <w:rsid w:val="005002CC"/>
    <w:rsid w:val="0050539C"/>
    <w:rsid w:val="00511F70"/>
    <w:rsid w:val="00514C5D"/>
    <w:rsid w:val="00537DD0"/>
    <w:rsid w:val="00555897"/>
    <w:rsid w:val="00565F1E"/>
    <w:rsid w:val="005A1C5A"/>
    <w:rsid w:val="005B3FE8"/>
    <w:rsid w:val="005D54F4"/>
    <w:rsid w:val="006000B0"/>
    <w:rsid w:val="00662902"/>
    <w:rsid w:val="00663D62"/>
    <w:rsid w:val="00685861"/>
    <w:rsid w:val="00690EFD"/>
    <w:rsid w:val="006C3002"/>
    <w:rsid w:val="006E23B9"/>
    <w:rsid w:val="006F57B9"/>
    <w:rsid w:val="007021DE"/>
    <w:rsid w:val="00710140"/>
    <w:rsid w:val="00711D33"/>
    <w:rsid w:val="00714869"/>
    <w:rsid w:val="0072446A"/>
    <w:rsid w:val="00732607"/>
    <w:rsid w:val="007464DD"/>
    <w:rsid w:val="007502BF"/>
    <w:rsid w:val="00750A2D"/>
    <w:rsid w:val="007526BE"/>
    <w:rsid w:val="00785CD2"/>
    <w:rsid w:val="00790284"/>
    <w:rsid w:val="007B6255"/>
    <w:rsid w:val="007C5C71"/>
    <w:rsid w:val="007C7CB9"/>
    <w:rsid w:val="007D5AD8"/>
    <w:rsid w:val="00815E86"/>
    <w:rsid w:val="008227B9"/>
    <w:rsid w:val="00822A91"/>
    <w:rsid w:val="00825887"/>
    <w:rsid w:val="00844483"/>
    <w:rsid w:val="00875D03"/>
    <w:rsid w:val="008E0AFB"/>
    <w:rsid w:val="00934F1C"/>
    <w:rsid w:val="00950BDC"/>
    <w:rsid w:val="009614A5"/>
    <w:rsid w:val="009A6701"/>
    <w:rsid w:val="009C1410"/>
    <w:rsid w:val="009D2231"/>
    <w:rsid w:val="009D4319"/>
    <w:rsid w:val="00A122DB"/>
    <w:rsid w:val="00A46C32"/>
    <w:rsid w:val="00A574ED"/>
    <w:rsid w:val="00A9208D"/>
    <w:rsid w:val="00AC437F"/>
    <w:rsid w:val="00AD165F"/>
    <w:rsid w:val="00AE3FB5"/>
    <w:rsid w:val="00AE7989"/>
    <w:rsid w:val="00AF0645"/>
    <w:rsid w:val="00B20384"/>
    <w:rsid w:val="00B25700"/>
    <w:rsid w:val="00B26E99"/>
    <w:rsid w:val="00B27D7F"/>
    <w:rsid w:val="00B40EEB"/>
    <w:rsid w:val="00B47B7A"/>
    <w:rsid w:val="00B56424"/>
    <w:rsid w:val="00B646B8"/>
    <w:rsid w:val="00B71DB6"/>
    <w:rsid w:val="00B91C5F"/>
    <w:rsid w:val="00B92D95"/>
    <w:rsid w:val="00BA0A15"/>
    <w:rsid w:val="00BA12A0"/>
    <w:rsid w:val="00BA35C8"/>
    <w:rsid w:val="00BC266A"/>
    <w:rsid w:val="00BD0E38"/>
    <w:rsid w:val="00BD5997"/>
    <w:rsid w:val="00BE4802"/>
    <w:rsid w:val="00C05A50"/>
    <w:rsid w:val="00C639A8"/>
    <w:rsid w:val="00C670CA"/>
    <w:rsid w:val="00C77596"/>
    <w:rsid w:val="00C80BD4"/>
    <w:rsid w:val="00C854BE"/>
    <w:rsid w:val="00CB0172"/>
    <w:rsid w:val="00CE26CB"/>
    <w:rsid w:val="00CE5D4A"/>
    <w:rsid w:val="00CF3A42"/>
    <w:rsid w:val="00CF3A9F"/>
    <w:rsid w:val="00D0020D"/>
    <w:rsid w:val="00D05A04"/>
    <w:rsid w:val="00D333DA"/>
    <w:rsid w:val="00D5413C"/>
    <w:rsid w:val="00D5618A"/>
    <w:rsid w:val="00DC07A3"/>
    <w:rsid w:val="00DD282E"/>
    <w:rsid w:val="00DD5237"/>
    <w:rsid w:val="00DD55ED"/>
    <w:rsid w:val="00DE67E7"/>
    <w:rsid w:val="00E11114"/>
    <w:rsid w:val="00E11B8A"/>
    <w:rsid w:val="00E138C1"/>
    <w:rsid w:val="00E36919"/>
    <w:rsid w:val="00E732CA"/>
    <w:rsid w:val="00E828FD"/>
    <w:rsid w:val="00E87F4C"/>
    <w:rsid w:val="00E96478"/>
    <w:rsid w:val="00F00C3A"/>
    <w:rsid w:val="00F1337C"/>
    <w:rsid w:val="00F22643"/>
    <w:rsid w:val="00F2781A"/>
    <w:rsid w:val="00F5123C"/>
    <w:rsid w:val="00F677F9"/>
    <w:rsid w:val="00F82FB9"/>
    <w:rsid w:val="00F847A5"/>
    <w:rsid w:val="00F92ECF"/>
    <w:rsid w:val="00FB47EC"/>
    <w:rsid w:val="00FD1504"/>
    <w:rsid w:val="00FE33FF"/>
    <w:rsid w:val="00FE6674"/>
    <w:rsid w:val="00FF009F"/>
    <w:rsid w:val="00FF0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F7398D"/>
  <w15:chartTrackingRefBased/>
  <w15:docId w15:val="{A7D7FD68-1C85-404E-BC98-B594FA7B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2211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55A25-426A-408E-B543-38B094EF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Template>
  <TotalTime>1663</TotalTime>
  <Pages>26</Pages>
  <Words>2031</Words>
  <Characters>11173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Erazo</dc:creator>
  <cp:keywords/>
  <cp:lastModifiedBy>Alejandro Erazo</cp:lastModifiedBy>
  <cp:revision>115</cp:revision>
  <dcterms:created xsi:type="dcterms:W3CDTF">2019-10-06T19:07:00Z</dcterms:created>
  <dcterms:modified xsi:type="dcterms:W3CDTF">2019-10-19T05:17:00Z</dcterms:modified>
  <cp:version/>
</cp:coreProperties>
</file>